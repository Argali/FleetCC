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1ED2" w14:textId="136C208C" w:rsidR="0099047B" w:rsidRPr="0099047B" w:rsidRDefault="0099047B" w:rsidP="00C36566">
      <w:pPr>
        <w:pStyle w:val="Titolo1"/>
      </w:pPr>
      <w:r w:rsidRPr="0099047B">
        <w:t xml:space="preserve">Roadmap Operativa </w:t>
      </w:r>
      <w:proofErr w:type="spellStart"/>
      <w:r w:rsidRPr="0099047B">
        <w:t>FleetCC</w:t>
      </w:r>
      <w:proofErr w:type="spellEnd"/>
      <w:r w:rsidRPr="0099047B">
        <w:t xml:space="preserve"> – Direzione Operativa </w:t>
      </w:r>
    </w:p>
    <w:p w14:paraId="69A9B713" w14:textId="77777777" w:rsidR="0099047B" w:rsidRPr="0099047B" w:rsidRDefault="0099047B" w:rsidP="00C36566">
      <w:pPr>
        <w:pStyle w:val="Titolo2"/>
      </w:pPr>
      <w:r w:rsidRPr="0099047B">
        <w:rPr>
          <w:rFonts w:ascii="Segoe UI Emoji" w:hAnsi="Segoe UI Emoji" w:cs="Segoe UI Emoji"/>
        </w:rPr>
        <w:t>🥇</w:t>
      </w:r>
      <w:r w:rsidRPr="0099047B">
        <w:t xml:space="preserve"> Fase 1 — Avvio e Stabilizzazione (0–3 mesi)</w:t>
      </w:r>
    </w:p>
    <w:p w14:paraId="1405B143" w14:textId="16E0A1AD" w:rsidR="0099047B" w:rsidRPr="0099047B" w:rsidRDefault="0099047B" w:rsidP="009C6EAC">
      <w:r w:rsidRPr="009C6EAC">
        <w:rPr>
          <w:rFonts w:ascii="Segoe UI Emoji" w:hAnsi="Segoe UI Emoji" w:cs="Segoe UI Emoji"/>
          <w:b/>
          <w:bCs/>
        </w:rPr>
        <w:t>🎯</w:t>
      </w:r>
      <w:r w:rsidRPr="009C6EAC">
        <w:rPr>
          <w:b/>
          <w:bCs/>
        </w:rPr>
        <w:t xml:space="preserve"> Obiettivo</w:t>
      </w:r>
      <w:r w:rsidR="009C6EAC" w:rsidRPr="009C6EAC">
        <w:rPr>
          <w:b/>
          <w:bCs/>
        </w:rPr>
        <w:t>:</w:t>
      </w:r>
      <w:r w:rsidR="009C6EAC">
        <w:t xml:space="preserve"> </w:t>
      </w:r>
      <w:r w:rsidRPr="0099047B">
        <w:t xml:space="preserve">Introdurre </w:t>
      </w:r>
      <w:proofErr w:type="spellStart"/>
      <w:r w:rsidRPr="0099047B">
        <w:t>FleetCC</w:t>
      </w:r>
      <w:proofErr w:type="spellEnd"/>
      <w:r w:rsidRPr="0099047B">
        <w:t xml:space="preserve"> in modo controllato e dimostrare valore immediato sul campo.</w:t>
      </w:r>
    </w:p>
    <w:p w14:paraId="4E2BBF64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🔧</w:t>
      </w:r>
      <w:r w:rsidRPr="0099047B">
        <w:t xml:space="preserve"> Core piattaforma</w:t>
      </w:r>
    </w:p>
    <w:p w14:paraId="2E2D224E" w14:textId="77777777" w:rsidR="00444DF3" w:rsidRDefault="0099047B" w:rsidP="00FC082E">
      <w:pPr>
        <w:pStyle w:val="Paragrafoelenco"/>
        <w:numPr>
          <w:ilvl w:val="0"/>
          <w:numId w:val="49"/>
        </w:numPr>
      </w:pPr>
      <w:r w:rsidRPr="0099047B">
        <w:t xml:space="preserve">Attivazione moduli principali: Officina, CDR, Mappa, Dashboard </w:t>
      </w:r>
    </w:p>
    <w:p w14:paraId="7A0C57E6" w14:textId="77777777" w:rsidR="00444DF3" w:rsidRDefault="0099047B" w:rsidP="00FC082E">
      <w:pPr>
        <w:pStyle w:val="Paragrafoelenco"/>
        <w:numPr>
          <w:ilvl w:val="0"/>
          <w:numId w:val="49"/>
        </w:numPr>
      </w:pPr>
      <w:r w:rsidRPr="0099047B">
        <w:t xml:space="preserve">Struttura base mezzi, operatori, servizi </w:t>
      </w:r>
    </w:p>
    <w:p w14:paraId="624D9C09" w14:textId="73B17617" w:rsidR="0099047B" w:rsidRPr="0099047B" w:rsidRDefault="0099047B" w:rsidP="00FC082E">
      <w:pPr>
        <w:pStyle w:val="Paragrafoelenco"/>
        <w:numPr>
          <w:ilvl w:val="0"/>
          <w:numId w:val="49"/>
        </w:numPr>
      </w:pPr>
      <w:r w:rsidRPr="0099047B">
        <w:t xml:space="preserve">Prime dashboard operative semplici </w:t>
      </w:r>
    </w:p>
    <w:p w14:paraId="38C15406" w14:textId="77777777" w:rsidR="00444DF3" w:rsidRDefault="0099047B" w:rsidP="00444DF3">
      <w:pPr>
        <w:pStyle w:val="Titolo3"/>
      </w:pPr>
      <w:r w:rsidRPr="0099047B">
        <w:rPr>
          <w:rFonts w:ascii="Segoe UI Emoji" w:hAnsi="Segoe UI Emoji" w:cs="Segoe UI Emoji"/>
        </w:rPr>
        <w:t>📱</w:t>
      </w:r>
      <w:r w:rsidRPr="0099047B">
        <w:t xml:space="preserve"> Mobile Web App (MVP)</w:t>
      </w:r>
      <w:r w:rsidR="00444DF3">
        <w:t>ù</w:t>
      </w:r>
    </w:p>
    <w:p w14:paraId="5980FCF0" w14:textId="77777777" w:rsidR="0054281E" w:rsidRDefault="0099047B" w:rsidP="00B73025">
      <w:pPr>
        <w:pStyle w:val="Paragrafoelenco"/>
        <w:numPr>
          <w:ilvl w:val="0"/>
          <w:numId w:val="50"/>
        </w:numPr>
      </w:pPr>
      <w:r w:rsidRPr="0099047B">
        <w:t xml:space="preserve">Visualizzazione percorsi </w:t>
      </w:r>
    </w:p>
    <w:p w14:paraId="5E951BC3" w14:textId="77777777" w:rsidR="0054281E" w:rsidRDefault="0099047B" w:rsidP="00FC082E">
      <w:pPr>
        <w:pStyle w:val="Paragrafoelenco"/>
        <w:numPr>
          <w:ilvl w:val="0"/>
          <w:numId w:val="50"/>
        </w:numPr>
      </w:pPr>
      <w:r w:rsidRPr="0099047B">
        <w:t>Segnalazioni rapide</w:t>
      </w:r>
    </w:p>
    <w:p w14:paraId="65370B9F" w14:textId="2C83FD31" w:rsidR="0099047B" w:rsidRPr="0099047B" w:rsidRDefault="0099047B" w:rsidP="00FC082E">
      <w:pPr>
        <w:pStyle w:val="Paragrafoelenco"/>
        <w:numPr>
          <w:ilvl w:val="0"/>
          <w:numId w:val="50"/>
        </w:numPr>
      </w:pPr>
      <w:r w:rsidRPr="0099047B">
        <w:t xml:space="preserve">Checklist base </w:t>
      </w:r>
    </w:p>
    <w:p w14:paraId="39A67FAE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📸</w:t>
      </w:r>
      <w:r w:rsidRPr="0099047B">
        <w:t xml:space="preserve"> </w:t>
      </w:r>
      <w:proofErr w:type="spellStart"/>
      <w:r w:rsidRPr="0099047B">
        <w:t>FleetCC</w:t>
      </w:r>
      <w:proofErr w:type="spellEnd"/>
      <w:r w:rsidRPr="0099047B">
        <w:t xml:space="preserve"> </w:t>
      </w:r>
      <w:proofErr w:type="spellStart"/>
      <w:r w:rsidRPr="0099047B">
        <w:t>Proof</w:t>
      </w:r>
      <w:proofErr w:type="spellEnd"/>
      <w:r w:rsidRPr="0099047B">
        <w:t xml:space="preserve"> (V1 – CRITICO)</w:t>
      </w:r>
    </w:p>
    <w:p w14:paraId="437CF826" w14:textId="77777777" w:rsidR="0099047B" w:rsidRPr="0099047B" w:rsidRDefault="0099047B" w:rsidP="006F2D64">
      <w:pPr>
        <w:pStyle w:val="Paragrafoelenco"/>
        <w:numPr>
          <w:ilvl w:val="0"/>
          <w:numId w:val="51"/>
        </w:numPr>
      </w:pPr>
      <w:r w:rsidRPr="0099047B">
        <w:t xml:space="preserve">Scatto foto integrato </w:t>
      </w:r>
    </w:p>
    <w:p w14:paraId="2C489DA7" w14:textId="77777777" w:rsidR="0099047B" w:rsidRPr="0099047B" w:rsidRDefault="0099047B" w:rsidP="006F2D64">
      <w:pPr>
        <w:pStyle w:val="Paragrafoelenco"/>
        <w:numPr>
          <w:ilvl w:val="0"/>
          <w:numId w:val="51"/>
        </w:numPr>
      </w:pPr>
      <w:proofErr w:type="spellStart"/>
      <w:r w:rsidRPr="0099047B">
        <w:t>Timestamp</w:t>
      </w:r>
      <w:proofErr w:type="spellEnd"/>
      <w:r w:rsidRPr="0099047B">
        <w:t xml:space="preserve"> lato server </w:t>
      </w:r>
    </w:p>
    <w:p w14:paraId="78D4CCF5" w14:textId="77777777" w:rsidR="0099047B" w:rsidRPr="0099047B" w:rsidRDefault="0099047B" w:rsidP="006F2D64">
      <w:pPr>
        <w:pStyle w:val="Paragrafoelenco"/>
        <w:numPr>
          <w:ilvl w:val="0"/>
          <w:numId w:val="51"/>
        </w:numPr>
      </w:pPr>
      <w:r w:rsidRPr="0099047B">
        <w:t xml:space="preserve">Geolocalizzazione GPS </w:t>
      </w:r>
    </w:p>
    <w:p w14:paraId="16C7C32D" w14:textId="77777777" w:rsidR="0099047B" w:rsidRPr="0099047B" w:rsidRDefault="0099047B" w:rsidP="006F2D64">
      <w:pPr>
        <w:pStyle w:val="Paragrafoelenco"/>
        <w:numPr>
          <w:ilvl w:val="0"/>
          <w:numId w:val="51"/>
        </w:numPr>
      </w:pPr>
      <w:r w:rsidRPr="0099047B">
        <w:t xml:space="preserve">Overlay con: </w:t>
      </w:r>
    </w:p>
    <w:p w14:paraId="089745AE" w14:textId="77777777" w:rsidR="0099047B" w:rsidRPr="0099047B" w:rsidRDefault="0099047B" w:rsidP="006F2D64">
      <w:pPr>
        <w:pStyle w:val="Paragrafoelenco"/>
        <w:numPr>
          <w:ilvl w:val="1"/>
          <w:numId w:val="51"/>
        </w:numPr>
      </w:pPr>
      <w:proofErr w:type="spellStart"/>
      <w:r w:rsidRPr="0099047B">
        <w:t>FleetCC</w:t>
      </w:r>
      <w:proofErr w:type="spellEnd"/>
      <w:r w:rsidRPr="0099047B">
        <w:t xml:space="preserve"> – Fleet </w:t>
      </w:r>
      <w:proofErr w:type="spellStart"/>
      <w:r w:rsidRPr="0099047B">
        <w:t>Command</w:t>
      </w:r>
      <w:proofErr w:type="spellEnd"/>
      <w:r w:rsidRPr="0099047B">
        <w:t xml:space="preserve"> Center </w:t>
      </w:r>
    </w:p>
    <w:p w14:paraId="2E58DDC2" w14:textId="77777777" w:rsidR="0099047B" w:rsidRPr="0099047B" w:rsidRDefault="0099047B" w:rsidP="006F2D64">
      <w:pPr>
        <w:pStyle w:val="Paragrafoelenco"/>
        <w:numPr>
          <w:ilvl w:val="1"/>
          <w:numId w:val="51"/>
        </w:numPr>
      </w:pPr>
      <w:r w:rsidRPr="0099047B">
        <w:t xml:space="preserve">data/ora </w:t>
      </w:r>
    </w:p>
    <w:p w14:paraId="22402223" w14:textId="77777777" w:rsidR="0099047B" w:rsidRPr="0099047B" w:rsidRDefault="0099047B" w:rsidP="006F2D64">
      <w:pPr>
        <w:pStyle w:val="Paragrafoelenco"/>
        <w:numPr>
          <w:ilvl w:val="1"/>
          <w:numId w:val="51"/>
        </w:numPr>
      </w:pPr>
      <w:r w:rsidRPr="0099047B">
        <w:t xml:space="preserve">coordinate </w:t>
      </w:r>
    </w:p>
    <w:p w14:paraId="116A5735" w14:textId="77777777" w:rsidR="0099047B" w:rsidRPr="0099047B" w:rsidRDefault="0099047B" w:rsidP="006F2D64">
      <w:pPr>
        <w:pStyle w:val="Paragrafoelenco"/>
        <w:numPr>
          <w:ilvl w:val="1"/>
          <w:numId w:val="51"/>
        </w:numPr>
      </w:pPr>
      <w:r w:rsidRPr="0099047B">
        <w:t xml:space="preserve">Salvataggio metadata (DB) </w:t>
      </w:r>
    </w:p>
    <w:p w14:paraId="37A05276" w14:textId="77777777" w:rsidR="0099047B" w:rsidRPr="0099047B" w:rsidRDefault="0099047B" w:rsidP="00FC082E">
      <w:r w:rsidRPr="00ED27EE">
        <w:rPr>
          <w:rFonts w:ascii="Segoe UI Emoji" w:hAnsi="Segoe UI Emoji" w:cs="Segoe UI Emoji"/>
          <w:b/>
          <w:bCs/>
        </w:rPr>
        <w:t>👉</w:t>
      </w:r>
      <w:r w:rsidRPr="00ED27EE">
        <w:rPr>
          <w:b/>
          <w:bCs/>
        </w:rPr>
        <w:t xml:space="preserve"> Valore immediato: </w:t>
      </w:r>
      <w:r w:rsidRPr="0099047B">
        <w:t>prova operativa / legale</w:t>
      </w:r>
    </w:p>
    <w:p w14:paraId="35FC0E5D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🔗</w:t>
      </w:r>
      <w:r w:rsidRPr="0099047B">
        <w:t xml:space="preserve"> Integrazione mezzi</w:t>
      </w:r>
    </w:p>
    <w:p w14:paraId="21BFE4F2" w14:textId="77777777" w:rsidR="0099047B" w:rsidRPr="0099047B" w:rsidRDefault="0099047B" w:rsidP="00ED27EE">
      <w:pPr>
        <w:pStyle w:val="Paragrafoelenco"/>
        <w:numPr>
          <w:ilvl w:val="0"/>
          <w:numId w:val="52"/>
        </w:numPr>
      </w:pPr>
      <w:r w:rsidRPr="0099047B">
        <w:t xml:space="preserve">Integrazione con </w:t>
      </w:r>
      <w:proofErr w:type="spellStart"/>
      <w:r w:rsidRPr="0099047B">
        <w:t>Visirun</w:t>
      </w:r>
      <w:proofErr w:type="spellEnd"/>
      <w:r w:rsidRPr="0099047B">
        <w:t xml:space="preserve"> / </w:t>
      </w:r>
      <w:proofErr w:type="spellStart"/>
      <w:r w:rsidRPr="0099047B">
        <w:t>Geotab</w:t>
      </w:r>
      <w:proofErr w:type="spellEnd"/>
      <w:r w:rsidRPr="0099047B">
        <w:t xml:space="preserve"> </w:t>
      </w:r>
    </w:p>
    <w:p w14:paraId="59BEE59D" w14:textId="77777777" w:rsidR="0099047B" w:rsidRPr="0099047B" w:rsidRDefault="0099047B" w:rsidP="00ED27EE">
      <w:pPr>
        <w:pStyle w:val="Paragrafoelenco"/>
        <w:numPr>
          <w:ilvl w:val="0"/>
          <w:numId w:val="52"/>
        </w:numPr>
      </w:pPr>
      <w:r w:rsidRPr="0099047B">
        <w:t xml:space="preserve">Visualizzazione posizione mezzi </w:t>
      </w:r>
    </w:p>
    <w:p w14:paraId="20ABD820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🧪</w:t>
      </w:r>
      <w:r w:rsidRPr="0099047B">
        <w:t xml:space="preserve"> Test &amp; adozione</w:t>
      </w:r>
    </w:p>
    <w:p w14:paraId="7B8EFB85" w14:textId="77777777" w:rsidR="0099047B" w:rsidRPr="0099047B" w:rsidRDefault="0099047B" w:rsidP="00ED27EE">
      <w:pPr>
        <w:pStyle w:val="Paragrafoelenco"/>
        <w:numPr>
          <w:ilvl w:val="0"/>
          <w:numId w:val="53"/>
        </w:numPr>
      </w:pPr>
      <w:r w:rsidRPr="0099047B">
        <w:t xml:space="preserve">Test con gruppo ristretto (officina + 1–2 squadre) </w:t>
      </w:r>
    </w:p>
    <w:p w14:paraId="37540A7D" w14:textId="77777777" w:rsidR="0099047B" w:rsidRPr="0099047B" w:rsidRDefault="0099047B" w:rsidP="00ED27EE">
      <w:pPr>
        <w:pStyle w:val="Paragrafoelenco"/>
        <w:numPr>
          <w:ilvl w:val="0"/>
          <w:numId w:val="53"/>
        </w:numPr>
      </w:pPr>
      <w:r w:rsidRPr="0099047B">
        <w:t xml:space="preserve">Raccolta feedback strutturata </w:t>
      </w:r>
    </w:p>
    <w:p w14:paraId="2E2329EA" w14:textId="77777777" w:rsidR="0099047B" w:rsidRPr="0099047B" w:rsidRDefault="0099047B" w:rsidP="00ED27EE">
      <w:pPr>
        <w:pStyle w:val="Paragrafoelenco"/>
        <w:numPr>
          <w:ilvl w:val="0"/>
          <w:numId w:val="53"/>
        </w:numPr>
      </w:pPr>
      <w:r w:rsidRPr="0099047B">
        <w:t xml:space="preserve">Correzione bug critici </w:t>
      </w:r>
    </w:p>
    <w:p w14:paraId="5B0F8D96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🎓</w:t>
      </w:r>
      <w:r w:rsidRPr="0099047B">
        <w:t xml:space="preserve"> Formazione</w:t>
      </w:r>
    </w:p>
    <w:p w14:paraId="7EB78BC1" w14:textId="77777777" w:rsidR="0099047B" w:rsidRPr="0099047B" w:rsidRDefault="0099047B" w:rsidP="00FC082E">
      <w:r w:rsidRPr="0099047B">
        <w:t xml:space="preserve">Formazione rapida operatori e responsabili </w:t>
      </w:r>
    </w:p>
    <w:p w14:paraId="66EE95FB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lastRenderedPageBreak/>
        <w:t>📊</w:t>
      </w:r>
      <w:r w:rsidRPr="0099047B">
        <w:t xml:space="preserve"> Tracking base (interno)</w:t>
      </w:r>
    </w:p>
    <w:p w14:paraId="69FCB1DF" w14:textId="77777777" w:rsidR="0099047B" w:rsidRPr="0099047B" w:rsidRDefault="0099047B" w:rsidP="00ED27EE">
      <w:pPr>
        <w:pStyle w:val="Paragrafoelenco"/>
        <w:numPr>
          <w:ilvl w:val="0"/>
          <w:numId w:val="54"/>
        </w:numPr>
      </w:pPr>
      <w:r w:rsidRPr="0099047B">
        <w:t xml:space="preserve">Event tracking (uso piattaforma) </w:t>
      </w:r>
    </w:p>
    <w:p w14:paraId="1E40A33D" w14:textId="77777777" w:rsidR="0099047B" w:rsidRPr="0099047B" w:rsidRDefault="0099047B" w:rsidP="00ED27EE">
      <w:pPr>
        <w:pStyle w:val="Paragrafoelenco"/>
        <w:numPr>
          <w:ilvl w:val="0"/>
          <w:numId w:val="54"/>
        </w:numPr>
      </w:pPr>
      <w:r w:rsidRPr="0099047B">
        <w:t xml:space="preserve">Log azioni utenti (privacy-safe) </w:t>
      </w:r>
    </w:p>
    <w:p w14:paraId="45AAF9AC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🎯</w:t>
      </w:r>
      <w:r w:rsidRPr="0099047B">
        <w:t xml:space="preserve"> Output fase</w:t>
      </w:r>
    </w:p>
    <w:p w14:paraId="4B3913E6" w14:textId="77777777" w:rsidR="0099047B" w:rsidRPr="0099047B" w:rsidRDefault="0099047B" w:rsidP="00ED27EE">
      <w:pPr>
        <w:pStyle w:val="Paragrafoelenco"/>
        <w:numPr>
          <w:ilvl w:val="0"/>
          <w:numId w:val="55"/>
        </w:numPr>
      </w:pPr>
      <w:r w:rsidRPr="0099047B">
        <w:t xml:space="preserve">Primo prodotto funzionante </w:t>
      </w:r>
    </w:p>
    <w:p w14:paraId="67BD4547" w14:textId="39467024" w:rsidR="000B38A0" w:rsidRDefault="0099047B" w:rsidP="00ED27EE">
      <w:pPr>
        <w:pStyle w:val="Paragrafoelenco"/>
        <w:numPr>
          <w:ilvl w:val="0"/>
          <w:numId w:val="55"/>
        </w:numPr>
      </w:pPr>
      <w:r w:rsidRPr="0099047B">
        <w:t xml:space="preserve">Prime prove di valore sul campo </w:t>
      </w:r>
    </w:p>
    <w:p w14:paraId="0D4F60EF" w14:textId="796CC497" w:rsidR="0099047B" w:rsidRPr="0099047B" w:rsidRDefault="000B38A0" w:rsidP="000B38A0">
      <w:r>
        <w:br w:type="page"/>
      </w:r>
    </w:p>
    <w:p w14:paraId="1FB28A5F" w14:textId="77777777" w:rsidR="0099047B" w:rsidRPr="0099047B" w:rsidRDefault="0099047B" w:rsidP="00C36566">
      <w:pPr>
        <w:pStyle w:val="Titolo2"/>
      </w:pPr>
      <w:r w:rsidRPr="0099047B">
        <w:rPr>
          <w:rFonts w:ascii="Segoe UI Emoji" w:hAnsi="Segoe UI Emoji" w:cs="Segoe UI Emoji"/>
        </w:rPr>
        <w:lastRenderedPageBreak/>
        <w:t>🥈</w:t>
      </w:r>
      <w:r w:rsidRPr="0099047B">
        <w:t xml:space="preserve"> Fase 2 — Ottimizzazione dei Processi (3–6 mesi)</w:t>
      </w:r>
    </w:p>
    <w:p w14:paraId="1EB0AFA0" w14:textId="356B11EE" w:rsidR="0099047B" w:rsidRPr="0099047B" w:rsidRDefault="0099047B" w:rsidP="00FC082E">
      <w:r w:rsidRPr="00ED27EE">
        <w:rPr>
          <w:rFonts w:ascii="Segoe UI Emoji" w:hAnsi="Segoe UI Emoji" w:cs="Segoe UI Emoji"/>
          <w:b/>
          <w:bCs/>
        </w:rPr>
        <w:t>🎯</w:t>
      </w:r>
      <w:r w:rsidRPr="00ED27EE">
        <w:rPr>
          <w:b/>
          <w:bCs/>
        </w:rPr>
        <w:t xml:space="preserve"> Obiettivo</w:t>
      </w:r>
      <w:r w:rsidR="00ED27EE">
        <w:rPr>
          <w:b/>
          <w:bCs/>
        </w:rPr>
        <w:t xml:space="preserve">: </w:t>
      </w:r>
      <w:r w:rsidRPr="0099047B">
        <w:t>Ridurre inefficienze operative e migliorare comunicazione e tracciabilità.</w:t>
      </w:r>
    </w:p>
    <w:p w14:paraId="0589B4AE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📋</w:t>
      </w:r>
      <w:r w:rsidRPr="0099047B">
        <w:t xml:space="preserve"> Digitalizzazione operativa</w:t>
      </w:r>
    </w:p>
    <w:p w14:paraId="0EE5278B" w14:textId="77777777" w:rsidR="0099047B" w:rsidRPr="0099047B" w:rsidRDefault="0099047B" w:rsidP="00ED27EE">
      <w:pPr>
        <w:pStyle w:val="Paragrafoelenco"/>
        <w:numPr>
          <w:ilvl w:val="0"/>
          <w:numId w:val="56"/>
        </w:numPr>
      </w:pPr>
      <w:r w:rsidRPr="0099047B">
        <w:t xml:space="preserve">Checklist veicoli e DPI </w:t>
      </w:r>
    </w:p>
    <w:p w14:paraId="082AB90B" w14:textId="77777777" w:rsidR="0099047B" w:rsidRPr="0099047B" w:rsidRDefault="0099047B" w:rsidP="00ED27EE">
      <w:pPr>
        <w:pStyle w:val="Paragrafoelenco"/>
        <w:numPr>
          <w:ilvl w:val="0"/>
          <w:numId w:val="56"/>
        </w:numPr>
      </w:pPr>
      <w:r w:rsidRPr="0099047B">
        <w:t>Gestione incidenti con foto (</w:t>
      </w:r>
      <w:proofErr w:type="spellStart"/>
      <w:r w:rsidRPr="0099047B">
        <w:t>FleetCC</w:t>
      </w:r>
      <w:proofErr w:type="spellEnd"/>
      <w:r w:rsidRPr="0099047B">
        <w:t xml:space="preserve"> </w:t>
      </w:r>
      <w:proofErr w:type="spellStart"/>
      <w:r w:rsidRPr="0099047B">
        <w:t>Proof</w:t>
      </w:r>
      <w:proofErr w:type="spellEnd"/>
      <w:r w:rsidRPr="0099047B">
        <w:t xml:space="preserve"> integrato) </w:t>
      </w:r>
    </w:p>
    <w:p w14:paraId="6A09A1A7" w14:textId="77777777" w:rsidR="0099047B" w:rsidRPr="0099047B" w:rsidRDefault="0099047B" w:rsidP="00ED27EE">
      <w:pPr>
        <w:pStyle w:val="Paragrafoelenco"/>
        <w:numPr>
          <w:ilvl w:val="0"/>
          <w:numId w:val="56"/>
        </w:numPr>
      </w:pPr>
      <w:r w:rsidRPr="0099047B">
        <w:t xml:space="preserve">Documentazione digitale (manuali, scadenze) </w:t>
      </w:r>
    </w:p>
    <w:p w14:paraId="1535A2E4" w14:textId="77777777" w:rsidR="0099047B" w:rsidRPr="0099047B" w:rsidRDefault="0099047B" w:rsidP="00C36566">
      <w:pPr>
        <w:pStyle w:val="Titolo3"/>
      </w:pPr>
      <w:r w:rsidRPr="0099047B">
        <w:rPr>
          <w:rFonts w:ascii="Segoe UI Emoji" w:hAnsi="Segoe UI Emoji" w:cs="Segoe UI Emoji"/>
        </w:rPr>
        <w:t>📸</w:t>
      </w:r>
      <w:r w:rsidRPr="0099047B">
        <w:t xml:space="preserve"> </w:t>
      </w:r>
      <w:proofErr w:type="spellStart"/>
      <w:r w:rsidRPr="0099047B">
        <w:t>FleetCC</w:t>
      </w:r>
      <w:proofErr w:type="spellEnd"/>
      <w:r w:rsidRPr="0099047B">
        <w:t xml:space="preserve"> </w:t>
      </w:r>
      <w:proofErr w:type="spellStart"/>
      <w:r w:rsidRPr="0099047B">
        <w:t>Proof</w:t>
      </w:r>
      <w:proofErr w:type="spellEnd"/>
      <w:r w:rsidRPr="0099047B">
        <w:t xml:space="preserve"> (V2 – STRATEGICO)</w:t>
      </w:r>
    </w:p>
    <w:p w14:paraId="45B6BFDF" w14:textId="77777777" w:rsidR="0099047B" w:rsidRPr="0099047B" w:rsidRDefault="0099047B" w:rsidP="00ED27EE">
      <w:pPr>
        <w:pStyle w:val="Paragrafoelenco"/>
        <w:numPr>
          <w:ilvl w:val="0"/>
          <w:numId w:val="57"/>
        </w:numPr>
      </w:pPr>
      <w:r w:rsidRPr="0099047B">
        <w:t xml:space="preserve">Associazione foto a: </w:t>
      </w:r>
    </w:p>
    <w:p w14:paraId="0EEBACF3" w14:textId="77777777" w:rsidR="0099047B" w:rsidRPr="0099047B" w:rsidRDefault="0099047B" w:rsidP="00ED27EE">
      <w:pPr>
        <w:pStyle w:val="Paragrafoelenco"/>
        <w:numPr>
          <w:ilvl w:val="0"/>
          <w:numId w:val="57"/>
        </w:numPr>
      </w:pPr>
      <w:r w:rsidRPr="0099047B">
        <w:t xml:space="preserve">percorso </w:t>
      </w:r>
    </w:p>
    <w:p w14:paraId="02569F14" w14:textId="77777777" w:rsidR="0099047B" w:rsidRPr="0099047B" w:rsidRDefault="0099047B" w:rsidP="00ED27EE">
      <w:pPr>
        <w:pStyle w:val="Paragrafoelenco"/>
        <w:numPr>
          <w:ilvl w:val="0"/>
          <w:numId w:val="57"/>
        </w:numPr>
      </w:pPr>
      <w:r w:rsidRPr="0099047B">
        <w:t xml:space="preserve">fermata </w:t>
      </w:r>
    </w:p>
    <w:p w14:paraId="5021699A" w14:textId="77777777" w:rsidR="0099047B" w:rsidRPr="0099047B" w:rsidRDefault="0099047B" w:rsidP="00ED27EE">
      <w:pPr>
        <w:pStyle w:val="Paragrafoelenco"/>
        <w:numPr>
          <w:ilvl w:val="0"/>
          <w:numId w:val="57"/>
        </w:numPr>
      </w:pPr>
      <w:r w:rsidRPr="0099047B">
        <w:t xml:space="preserve">mezzo </w:t>
      </w:r>
    </w:p>
    <w:p w14:paraId="2CDD20A6" w14:textId="77777777" w:rsidR="0099047B" w:rsidRPr="0099047B" w:rsidRDefault="0099047B" w:rsidP="00ED27EE">
      <w:pPr>
        <w:pStyle w:val="Paragrafoelenco"/>
        <w:numPr>
          <w:ilvl w:val="0"/>
          <w:numId w:val="57"/>
        </w:numPr>
      </w:pPr>
      <w:r w:rsidRPr="0099047B">
        <w:t xml:space="preserve">Visualizzazione su mappa </w:t>
      </w:r>
    </w:p>
    <w:p w14:paraId="3A3A59C5" w14:textId="77777777" w:rsidR="0099047B" w:rsidRPr="0099047B" w:rsidRDefault="0099047B" w:rsidP="00ED27EE">
      <w:pPr>
        <w:pStyle w:val="Paragrafoelenco"/>
        <w:numPr>
          <w:ilvl w:val="0"/>
          <w:numId w:val="57"/>
        </w:numPr>
      </w:pPr>
      <w:r w:rsidRPr="0099047B">
        <w:t xml:space="preserve">Introduzione ID di verifica (Ref univoco) </w:t>
      </w:r>
    </w:p>
    <w:p w14:paraId="756D9378" w14:textId="2BA9FD5E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🧾</w:t>
      </w:r>
      <w:r w:rsidRPr="0099047B">
        <w:t xml:space="preserve"> QR</w:t>
      </w:r>
      <w:r w:rsidR="00B37A4C">
        <w:t>/NFC</w:t>
      </w:r>
      <w:r w:rsidRPr="0099047B">
        <w:t xml:space="preserve"> Code sistema</w:t>
      </w:r>
    </w:p>
    <w:p w14:paraId="07BF5550" w14:textId="341CD9A2" w:rsidR="0099047B" w:rsidRPr="00B37A4C" w:rsidRDefault="0099047B" w:rsidP="00FC082E">
      <w:pPr>
        <w:rPr>
          <w:b/>
          <w:bCs/>
        </w:rPr>
      </w:pPr>
      <w:r w:rsidRPr="00B37A4C">
        <w:rPr>
          <w:b/>
          <w:bCs/>
        </w:rPr>
        <w:t>QR</w:t>
      </w:r>
      <w:r w:rsidR="00B37A4C" w:rsidRPr="00B37A4C">
        <w:rPr>
          <w:b/>
          <w:bCs/>
        </w:rPr>
        <w:t>/NFC</w:t>
      </w:r>
      <w:r w:rsidRPr="00B37A4C">
        <w:rPr>
          <w:b/>
          <w:bCs/>
        </w:rPr>
        <w:t xml:space="preserve"> per: </w:t>
      </w:r>
    </w:p>
    <w:p w14:paraId="52389522" w14:textId="77777777" w:rsidR="0099047B" w:rsidRPr="0099047B" w:rsidRDefault="0099047B" w:rsidP="00B37A4C">
      <w:pPr>
        <w:pStyle w:val="Paragrafoelenco"/>
        <w:numPr>
          <w:ilvl w:val="0"/>
          <w:numId w:val="58"/>
        </w:numPr>
      </w:pPr>
      <w:r w:rsidRPr="0099047B">
        <w:t xml:space="preserve">mezzi </w:t>
      </w:r>
    </w:p>
    <w:p w14:paraId="5FBE2698" w14:textId="77777777" w:rsidR="0099047B" w:rsidRPr="0099047B" w:rsidRDefault="0099047B" w:rsidP="00B37A4C">
      <w:pPr>
        <w:pStyle w:val="Paragrafoelenco"/>
        <w:numPr>
          <w:ilvl w:val="0"/>
          <w:numId w:val="58"/>
        </w:numPr>
      </w:pPr>
      <w:r w:rsidRPr="0099047B">
        <w:t xml:space="preserve">CDR </w:t>
      </w:r>
    </w:p>
    <w:p w14:paraId="1CDB8EFB" w14:textId="77777777" w:rsidR="0099047B" w:rsidRPr="0099047B" w:rsidRDefault="0099047B" w:rsidP="00B37A4C">
      <w:pPr>
        <w:pStyle w:val="Paragrafoelenco"/>
        <w:numPr>
          <w:ilvl w:val="0"/>
          <w:numId w:val="58"/>
        </w:numPr>
      </w:pPr>
      <w:r w:rsidRPr="0099047B">
        <w:t xml:space="preserve">attrezzature </w:t>
      </w:r>
    </w:p>
    <w:p w14:paraId="2E08ED08" w14:textId="77777777" w:rsidR="0099047B" w:rsidRPr="0099047B" w:rsidRDefault="0099047B" w:rsidP="00B37A4C">
      <w:pPr>
        <w:pStyle w:val="Paragrafoelenco"/>
        <w:numPr>
          <w:ilvl w:val="0"/>
          <w:numId w:val="58"/>
        </w:numPr>
      </w:pPr>
      <w:r w:rsidRPr="0099047B">
        <w:t xml:space="preserve">Accesso rapido a dati e segnalazioni </w:t>
      </w:r>
    </w:p>
    <w:p w14:paraId="0F949546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📊</w:t>
      </w:r>
      <w:r w:rsidRPr="0099047B">
        <w:t xml:space="preserve"> KPI operativi</w:t>
      </w:r>
    </w:p>
    <w:p w14:paraId="522F6623" w14:textId="77777777" w:rsidR="0099047B" w:rsidRPr="0099047B" w:rsidRDefault="0099047B" w:rsidP="00B37A4C">
      <w:pPr>
        <w:pStyle w:val="Paragrafoelenco"/>
        <w:numPr>
          <w:ilvl w:val="0"/>
          <w:numId w:val="59"/>
        </w:numPr>
      </w:pPr>
      <w:r w:rsidRPr="0099047B">
        <w:t xml:space="preserve">Tempi di fermo </w:t>
      </w:r>
    </w:p>
    <w:p w14:paraId="7F6E2008" w14:textId="77777777" w:rsidR="0099047B" w:rsidRPr="0099047B" w:rsidRDefault="0099047B" w:rsidP="00B37A4C">
      <w:pPr>
        <w:pStyle w:val="Paragrafoelenco"/>
        <w:numPr>
          <w:ilvl w:val="0"/>
          <w:numId w:val="59"/>
        </w:numPr>
      </w:pPr>
      <w:r w:rsidRPr="0099047B">
        <w:t xml:space="preserve">Interventi officina </w:t>
      </w:r>
    </w:p>
    <w:p w14:paraId="3ECFD282" w14:textId="77777777" w:rsidR="0099047B" w:rsidRPr="0099047B" w:rsidRDefault="0099047B" w:rsidP="00B37A4C">
      <w:pPr>
        <w:pStyle w:val="Paragrafoelenco"/>
        <w:numPr>
          <w:ilvl w:val="0"/>
          <w:numId w:val="59"/>
        </w:numPr>
      </w:pPr>
      <w:r w:rsidRPr="0099047B">
        <w:t xml:space="preserve">Richieste CDR </w:t>
      </w:r>
    </w:p>
    <w:p w14:paraId="31908A9B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🚛</w:t>
      </w:r>
      <w:r w:rsidRPr="0099047B">
        <w:t xml:space="preserve"> Reality vs Plan (V1)</w:t>
      </w:r>
    </w:p>
    <w:p w14:paraId="1122236B" w14:textId="77777777" w:rsidR="0099047B" w:rsidRPr="00B37A4C" w:rsidRDefault="0099047B" w:rsidP="00FC082E">
      <w:pPr>
        <w:rPr>
          <w:b/>
          <w:bCs/>
        </w:rPr>
      </w:pPr>
      <w:r w:rsidRPr="00B37A4C">
        <w:rPr>
          <w:b/>
          <w:bCs/>
        </w:rPr>
        <w:t xml:space="preserve">Confronto base: </w:t>
      </w:r>
    </w:p>
    <w:p w14:paraId="65B581CE" w14:textId="77777777" w:rsidR="0099047B" w:rsidRPr="0099047B" w:rsidRDefault="0099047B" w:rsidP="00B37A4C">
      <w:pPr>
        <w:pStyle w:val="Paragrafoelenco"/>
        <w:numPr>
          <w:ilvl w:val="0"/>
          <w:numId w:val="60"/>
        </w:numPr>
      </w:pPr>
      <w:r w:rsidRPr="0099047B">
        <w:t xml:space="preserve">percorso pianificato vs reale </w:t>
      </w:r>
    </w:p>
    <w:p w14:paraId="7F41B60A" w14:textId="77777777" w:rsidR="0099047B" w:rsidRPr="0099047B" w:rsidRDefault="0099047B" w:rsidP="00B37A4C">
      <w:pPr>
        <w:pStyle w:val="Paragrafoelenco"/>
        <w:numPr>
          <w:ilvl w:val="0"/>
          <w:numId w:val="60"/>
        </w:numPr>
      </w:pPr>
      <w:r w:rsidRPr="0099047B">
        <w:t xml:space="preserve">Visualizzazione semplice deviazioni </w:t>
      </w:r>
    </w:p>
    <w:p w14:paraId="4FB97B9F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❌</w:t>
      </w:r>
      <w:r w:rsidRPr="0099047B">
        <w:t xml:space="preserve"> </w:t>
      </w:r>
      <w:proofErr w:type="spellStart"/>
      <w:r w:rsidRPr="0099047B">
        <w:t>Missed</w:t>
      </w:r>
      <w:proofErr w:type="spellEnd"/>
      <w:r w:rsidRPr="0099047B">
        <w:t xml:space="preserve"> Pickup (V1)</w:t>
      </w:r>
    </w:p>
    <w:p w14:paraId="19C86751" w14:textId="77777777" w:rsidR="0099047B" w:rsidRPr="0099047B" w:rsidRDefault="0099047B" w:rsidP="00B37A4C">
      <w:pPr>
        <w:pStyle w:val="Paragrafoelenco"/>
        <w:numPr>
          <w:ilvl w:val="0"/>
          <w:numId w:val="61"/>
        </w:numPr>
      </w:pPr>
      <w:r w:rsidRPr="0099047B">
        <w:t xml:space="preserve">Segnalazione manuale mancati ritiri </w:t>
      </w:r>
    </w:p>
    <w:p w14:paraId="38305F20" w14:textId="77777777" w:rsidR="0099047B" w:rsidRPr="0099047B" w:rsidRDefault="0099047B" w:rsidP="00B37A4C">
      <w:pPr>
        <w:pStyle w:val="Paragrafoelenco"/>
        <w:numPr>
          <w:ilvl w:val="0"/>
          <w:numId w:val="61"/>
        </w:numPr>
      </w:pPr>
      <w:r w:rsidRPr="0099047B">
        <w:t xml:space="preserve">Tracking eventi </w:t>
      </w:r>
    </w:p>
    <w:p w14:paraId="41FE279B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lastRenderedPageBreak/>
        <w:t>📱</w:t>
      </w:r>
      <w:r w:rsidRPr="0099047B">
        <w:t xml:space="preserve"> Mobile Web App (V2)</w:t>
      </w:r>
    </w:p>
    <w:p w14:paraId="4E422C31" w14:textId="77777777" w:rsidR="0099047B" w:rsidRPr="0099047B" w:rsidRDefault="0099047B" w:rsidP="00D674B3">
      <w:pPr>
        <w:pStyle w:val="Paragrafoelenco"/>
        <w:numPr>
          <w:ilvl w:val="0"/>
          <w:numId w:val="62"/>
        </w:numPr>
      </w:pPr>
      <w:r w:rsidRPr="0099047B">
        <w:t xml:space="preserve">Miglioramenti UI/UX </w:t>
      </w:r>
    </w:p>
    <w:p w14:paraId="5BA62732" w14:textId="77777777" w:rsidR="0099047B" w:rsidRPr="0099047B" w:rsidRDefault="0099047B" w:rsidP="00D674B3">
      <w:pPr>
        <w:pStyle w:val="Paragrafoelenco"/>
        <w:numPr>
          <w:ilvl w:val="0"/>
          <w:numId w:val="62"/>
        </w:numPr>
      </w:pPr>
      <w:r w:rsidRPr="0099047B">
        <w:t xml:space="preserve">Stabilità </w:t>
      </w:r>
    </w:p>
    <w:p w14:paraId="103A8960" w14:textId="77777777" w:rsidR="0099047B" w:rsidRPr="0099047B" w:rsidRDefault="0099047B" w:rsidP="00D674B3">
      <w:pPr>
        <w:pStyle w:val="Paragrafoelenco"/>
        <w:numPr>
          <w:ilvl w:val="0"/>
          <w:numId w:val="62"/>
        </w:numPr>
      </w:pPr>
      <w:r w:rsidRPr="0099047B">
        <w:t xml:space="preserve">Maggiore velocità </w:t>
      </w:r>
    </w:p>
    <w:p w14:paraId="269D4E5E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🎯</w:t>
      </w:r>
      <w:r w:rsidRPr="0099047B">
        <w:t xml:space="preserve"> Output fase</w:t>
      </w:r>
    </w:p>
    <w:p w14:paraId="7BD433DA" w14:textId="77777777" w:rsidR="0099047B" w:rsidRPr="0099047B" w:rsidRDefault="0099047B" w:rsidP="008A6E46">
      <w:pPr>
        <w:pStyle w:val="Paragrafoelenco"/>
        <w:numPr>
          <w:ilvl w:val="0"/>
          <w:numId w:val="63"/>
        </w:numPr>
      </w:pPr>
      <w:r w:rsidRPr="0099047B">
        <w:t xml:space="preserve">Riduzione errori operativi </w:t>
      </w:r>
    </w:p>
    <w:p w14:paraId="16D62BE2" w14:textId="65BC69A0" w:rsidR="000B38A0" w:rsidRDefault="0099047B" w:rsidP="008A6E46">
      <w:pPr>
        <w:pStyle w:val="Paragrafoelenco"/>
        <w:numPr>
          <w:ilvl w:val="0"/>
          <w:numId w:val="63"/>
        </w:numPr>
      </w:pPr>
      <w:r w:rsidRPr="0099047B">
        <w:t xml:space="preserve">Tracciabilità reale delle attività </w:t>
      </w:r>
    </w:p>
    <w:p w14:paraId="515C8739" w14:textId="31AF182E" w:rsidR="0099047B" w:rsidRPr="0099047B" w:rsidRDefault="000B38A0" w:rsidP="000B38A0">
      <w:r>
        <w:br w:type="page"/>
      </w:r>
    </w:p>
    <w:p w14:paraId="0563707A" w14:textId="77777777" w:rsidR="0099047B" w:rsidRPr="0099047B" w:rsidRDefault="0099047B" w:rsidP="00826C9D">
      <w:pPr>
        <w:pStyle w:val="Titolo2"/>
      </w:pPr>
      <w:r w:rsidRPr="0099047B">
        <w:rPr>
          <w:rFonts w:ascii="Segoe UI Emoji" w:hAnsi="Segoe UI Emoji" w:cs="Segoe UI Emoji"/>
        </w:rPr>
        <w:lastRenderedPageBreak/>
        <w:t>🥉</w:t>
      </w:r>
      <w:r w:rsidRPr="0099047B">
        <w:t xml:space="preserve"> Fase 3 — Coordinamento Avanzato (6–12 mesi)</w:t>
      </w:r>
    </w:p>
    <w:p w14:paraId="42914CDE" w14:textId="637005F3" w:rsidR="0099047B" w:rsidRPr="0099047B" w:rsidRDefault="0099047B" w:rsidP="008A6E46">
      <w:r w:rsidRPr="0099047B">
        <w:rPr>
          <w:rFonts w:ascii="Segoe UI Emoji" w:hAnsi="Segoe UI Emoji" w:cs="Segoe UI Emoji"/>
        </w:rPr>
        <w:t>🎯</w:t>
      </w:r>
      <w:r w:rsidRPr="0099047B">
        <w:t xml:space="preserve"> Obiettivo</w:t>
      </w:r>
      <w:r w:rsidR="008A6E46">
        <w:t xml:space="preserve">: </w:t>
      </w:r>
      <w:r w:rsidRPr="0099047B">
        <w:t>Aumentare trasparenza, controllo e capacità decisionale.</w:t>
      </w:r>
    </w:p>
    <w:p w14:paraId="12A186C6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📅</w:t>
      </w:r>
      <w:r w:rsidRPr="0099047B">
        <w:t xml:space="preserve"> Pianificazione</w:t>
      </w:r>
    </w:p>
    <w:p w14:paraId="59BC0576" w14:textId="77777777" w:rsidR="0099047B" w:rsidRPr="0099047B" w:rsidRDefault="0099047B" w:rsidP="008A6E46">
      <w:pPr>
        <w:pStyle w:val="Paragrafoelenco"/>
        <w:numPr>
          <w:ilvl w:val="0"/>
          <w:numId w:val="64"/>
        </w:numPr>
      </w:pPr>
      <w:r w:rsidRPr="0099047B">
        <w:t xml:space="preserve">Turni autisti </w:t>
      </w:r>
    </w:p>
    <w:p w14:paraId="1D2A6E2A" w14:textId="77777777" w:rsidR="0099047B" w:rsidRPr="0099047B" w:rsidRDefault="0099047B" w:rsidP="008A6E46">
      <w:pPr>
        <w:pStyle w:val="Paragrafoelenco"/>
        <w:numPr>
          <w:ilvl w:val="0"/>
          <w:numId w:val="64"/>
        </w:numPr>
      </w:pPr>
      <w:r w:rsidRPr="0099047B">
        <w:t xml:space="preserve">Pianificazione officina </w:t>
      </w:r>
    </w:p>
    <w:p w14:paraId="7FD1031E" w14:textId="77777777" w:rsidR="0099047B" w:rsidRPr="0099047B" w:rsidRDefault="0099047B" w:rsidP="008A6E46">
      <w:pPr>
        <w:pStyle w:val="Paragrafoelenco"/>
        <w:numPr>
          <w:ilvl w:val="0"/>
          <w:numId w:val="64"/>
        </w:numPr>
      </w:pPr>
      <w:r w:rsidRPr="0099047B">
        <w:t xml:space="preserve">Gestione risorse CDR </w:t>
      </w:r>
    </w:p>
    <w:p w14:paraId="6EA6EBA3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📊</w:t>
      </w:r>
      <w:r w:rsidRPr="0099047B">
        <w:t xml:space="preserve"> Reportistica</w:t>
      </w:r>
    </w:p>
    <w:p w14:paraId="14AAC9F3" w14:textId="77777777" w:rsidR="0099047B" w:rsidRPr="0099047B" w:rsidRDefault="0099047B" w:rsidP="008A6E46">
      <w:pPr>
        <w:pStyle w:val="Paragrafoelenco"/>
        <w:numPr>
          <w:ilvl w:val="0"/>
          <w:numId w:val="65"/>
        </w:numPr>
      </w:pPr>
      <w:r w:rsidRPr="0099047B">
        <w:t xml:space="preserve">Report automatici (PDF / Excel) </w:t>
      </w:r>
    </w:p>
    <w:p w14:paraId="77121AF5" w14:textId="77777777" w:rsidR="0099047B" w:rsidRPr="0099047B" w:rsidRDefault="0099047B" w:rsidP="008A6E46">
      <w:pPr>
        <w:pStyle w:val="Paragrafoelenco"/>
        <w:numPr>
          <w:ilvl w:val="0"/>
          <w:numId w:val="65"/>
        </w:numPr>
      </w:pPr>
      <w:r w:rsidRPr="0099047B">
        <w:t xml:space="preserve">Report per Comuni </w:t>
      </w:r>
    </w:p>
    <w:p w14:paraId="1D1E4EEF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🌐</w:t>
      </w:r>
      <w:r w:rsidRPr="0099047B">
        <w:t xml:space="preserve"> Dashboard esterna</w:t>
      </w:r>
    </w:p>
    <w:p w14:paraId="2EC6DC06" w14:textId="77777777" w:rsidR="0099047B" w:rsidRPr="0099047B" w:rsidRDefault="0099047B" w:rsidP="008A6E46">
      <w:pPr>
        <w:pStyle w:val="Paragrafoelenco"/>
        <w:numPr>
          <w:ilvl w:val="0"/>
          <w:numId w:val="66"/>
        </w:numPr>
      </w:pPr>
      <w:r w:rsidRPr="0099047B">
        <w:t xml:space="preserve">Accesso per stakeholder / Comuni </w:t>
      </w:r>
    </w:p>
    <w:p w14:paraId="1DF3AAAC" w14:textId="77777777" w:rsidR="0099047B" w:rsidRPr="0099047B" w:rsidRDefault="0099047B" w:rsidP="008A6E46">
      <w:pPr>
        <w:pStyle w:val="Paragrafoelenco"/>
        <w:numPr>
          <w:ilvl w:val="0"/>
          <w:numId w:val="66"/>
        </w:numPr>
      </w:pPr>
      <w:r w:rsidRPr="0099047B">
        <w:t xml:space="preserve">Trasparenza operativa </w:t>
      </w:r>
    </w:p>
    <w:p w14:paraId="6FEDDBC4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📱</w:t>
      </w:r>
      <w:r w:rsidRPr="0099047B">
        <w:t xml:space="preserve"> App Android (MVP)</w:t>
      </w:r>
    </w:p>
    <w:p w14:paraId="1314DC0D" w14:textId="77777777" w:rsidR="0099047B" w:rsidRPr="0099047B" w:rsidRDefault="0099047B" w:rsidP="008A6E46">
      <w:pPr>
        <w:pStyle w:val="Paragrafoelenco"/>
        <w:numPr>
          <w:ilvl w:val="0"/>
          <w:numId w:val="67"/>
        </w:numPr>
      </w:pPr>
      <w:r w:rsidRPr="0099047B">
        <w:t xml:space="preserve">Notifiche </w:t>
      </w:r>
    </w:p>
    <w:p w14:paraId="224A9D4A" w14:textId="77777777" w:rsidR="0099047B" w:rsidRPr="0099047B" w:rsidRDefault="0099047B" w:rsidP="008A6E46">
      <w:pPr>
        <w:pStyle w:val="Paragrafoelenco"/>
        <w:numPr>
          <w:ilvl w:val="0"/>
          <w:numId w:val="67"/>
        </w:numPr>
      </w:pPr>
      <w:r w:rsidRPr="0099047B">
        <w:t xml:space="preserve">Funzionamento offline </w:t>
      </w:r>
    </w:p>
    <w:p w14:paraId="2380ED10" w14:textId="77777777" w:rsidR="0099047B" w:rsidRPr="0099047B" w:rsidRDefault="0099047B" w:rsidP="008A6E46">
      <w:pPr>
        <w:pStyle w:val="Paragrafoelenco"/>
        <w:numPr>
          <w:ilvl w:val="0"/>
          <w:numId w:val="67"/>
        </w:numPr>
      </w:pPr>
      <w:r w:rsidRPr="0099047B">
        <w:t>Scatto foto (</w:t>
      </w:r>
      <w:proofErr w:type="spellStart"/>
      <w:r w:rsidRPr="0099047B">
        <w:t>FleetCC</w:t>
      </w:r>
      <w:proofErr w:type="spellEnd"/>
      <w:r w:rsidRPr="0099047B">
        <w:t xml:space="preserve"> </w:t>
      </w:r>
      <w:proofErr w:type="spellStart"/>
      <w:r w:rsidRPr="0099047B">
        <w:t>Proof</w:t>
      </w:r>
      <w:proofErr w:type="spellEnd"/>
      <w:r w:rsidRPr="0099047B">
        <w:t xml:space="preserve">) </w:t>
      </w:r>
    </w:p>
    <w:p w14:paraId="10014C9C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🚛</w:t>
      </w:r>
      <w:r w:rsidRPr="0099047B">
        <w:t xml:space="preserve"> Reality vs Plan (V2)</w:t>
      </w:r>
    </w:p>
    <w:p w14:paraId="1CE4B1F3" w14:textId="77777777" w:rsidR="0099047B" w:rsidRPr="0099047B" w:rsidRDefault="0099047B" w:rsidP="008A6E46">
      <w:pPr>
        <w:pStyle w:val="Paragrafoelenco"/>
        <w:numPr>
          <w:ilvl w:val="0"/>
          <w:numId w:val="68"/>
        </w:numPr>
      </w:pPr>
      <w:r w:rsidRPr="0099047B">
        <w:t xml:space="preserve">Analisi deviazioni </w:t>
      </w:r>
    </w:p>
    <w:p w14:paraId="0C8B7060" w14:textId="77777777" w:rsidR="0099047B" w:rsidRPr="0099047B" w:rsidRDefault="0099047B" w:rsidP="008A6E46">
      <w:pPr>
        <w:pStyle w:val="Paragrafoelenco"/>
        <w:numPr>
          <w:ilvl w:val="0"/>
          <w:numId w:val="68"/>
        </w:numPr>
      </w:pPr>
      <w:r w:rsidRPr="0099047B">
        <w:t xml:space="preserve">Tempi di ritardo </w:t>
      </w:r>
    </w:p>
    <w:p w14:paraId="5C62D616" w14:textId="77777777" w:rsidR="0099047B" w:rsidRPr="0099047B" w:rsidRDefault="0099047B" w:rsidP="008A6E46">
      <w:pPr>
        <w:pStyle w:val="Paragrafoelenco"/>
        <w:numPr>
          <w:ilvl w:val="0"/>
          <w:numId w:val="68"/>
        </w:numPr>
      </w:pPr>
      <w:r w:rsidRPr="0099047B">
        <w:t xml:space="preserve">Indicatori performance </w:t>
      </w:r>
    </w:p>
    <w:p w14:paraId="00BB9895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❌</w:t>
      </w:r>
      <w:r w:rsidRPr="0099047B">
        <w:t xml:space="preserve"> </w:t>
      </w:r>
      <w:proofErr w:type="spellStart"/>
      <w:r w:rsidRPr="0099047B">
        <w:t>Missed</w:t>
      </w:r>
      <w:proofErr w:type="spellEnd"/>
      <w:r w:rsidRPr="0099047B">
        <w:t xml:space="preserve"> Pickup (V2 – AUTOMAZIONE PARZIALE)</w:t>
      </w:r>
    </w:p>
    <w:p w14:paraId="37D935F1" w14:textId="77777777" w:rsidR="0099047B" w:rsidRPr="0099047B" w:rsidRDefault="0099047B" w:rsidP="008A6E46">
      <w:pPr>
        <w:pStyle w:val="Paragrafoelenco"/>
        <w:numPr>
          <w:ilvl w:val="0"/>
          <w:numId w:val="69"/>
        </w:numPr>
      </w:pPr>
      <w:r w:rsidRPr="0099047B">
        <w:t xml:space="preserve">Rilevazione semi-automatica </w:t>
      </w:r>
    </w:p>
    <w:p w14:paraId="22F71FAB" w14:textId="77777777" w:rsidR="0099047B" w:rsidRPr="0099047B" w:rsidRDefault="0099047B" w:rsidP="008A6E46">
      <w:pPr>
        <w:pStyle w:val="Paragrafoelenco"/>
        <w:numPr>
          <w:ilvl w:val="0"/>
          <w:numId w:val="69"/>
        </w:numPr>
      </w:pPr>
      <w:proofErr w:type="spellStart"/>
      <w:r w:rsidRPr="0099047B">
        <w:t>Alert</w:t>
      </w:r>
      <w:proofErr w:type="spellEnd"/>
      <w:r w:rsidRPr="0099047B">
        <w:t xml:space="preserve"> per responsabili </w:t>
      </w:r>
    </w:p>
    <w:p w14:paraId="3020F3AF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🚨</w:t>
      </w:r>
      <w:r w:rsidRPr="0099047B">
        <w:t xml:space="preserve"> Smart Alerts (V1)</w:t>
      </w:r>
    </w:p>
    <w:p w14:paraId="7B315BE9" w14:textId="77777777" w:rsidR="0099047B" w:rsidRPr="0099047B" w:rsidRDefault="0099047B" w:rsidP="008A6E46">
      <w:pPr>
        <w:pStyle w:val="Paragrafoelenco"/>
        <w:numPr>
          <w:ilvl w:val="0"/>
          <w:numId w:val="70"/>
        </w:numPr>
      </w:pPr>
      <w:r w:rsidRPr="0099047B">
        <w:t xml:space="preserve">Ritardi </w:t>
      </w:r>
    </w:p>
    <w:p w14:paraId="2F9FE398" w14:textId="77777777" w:rsidR="0099047B" w:rsidRPr="0099047B" w:rsidRDefault="0099047B" w:rsidP="008A6E46">
      <w:pPr>
        <w:pStyle w:val="Paragrafoelenco"/>
        <w:numPr>
          <w:ilvl w:val="0"/>
          <w:numId w:val="70"/>
        </w:numPr>
      </w:pPr>
      <w:r w:rsidRPr="0099047B">
        <w:t xml:space="preserve">anomalie semplici </w:t>
      </w:r>
    </w:p>
    <w:p w14:paraId="23EB1211" w14:textId="77777777" w:rsidR="0099047B" w:rsidRPr="0099047B" w:rsidRDefault="0099047B" w:rsidP="008A6E46">
      <w:pPr>
        <w:pStyle w:val="Paragrafoelenco"/>
        <w:numPr>
          <w:ilvl w:val="0"/>
          <w:numId w:val="70"/>
        </w:numPr>
      </w:pPr>
      <w:r w:rsidRPr="0099047B">
        <w:t xml:space="preserve">mancate attività </w:t>
      </w:r>
    </w:p>
    <w:p w14:paraId="625D6C65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t>📊</w:t>
      </w:r>
      <w:r w:rsidRPr="0099047B">
        <w:t xml:space="preserve"> Analytics avanzata (no ML)</w:t>
      </w:r>
    </w:p>
    <w:p w14:paraId="35145BAC" w14:textId="77777777" w:rsidR="0099047B" w:rsidRPr="0099047B" w:rsidRDefault="0099047B" w:rsidP="008A6E46">
      <w:pPr>
        <w:pStyle w:val="Paragrafoelenco"/>
        <w:numPr>
          <w:ilvl w:val="0"/>
          <w:numId w:val="71"/>
        </w:numPr>
      </w:pPr>
      <w:r w:rsidRPr="0099047B">
        <w:t xml:space="preserve">Utilizzo funzionalità </w:t>
      </w:r>
    </w:p>
    <w:p w14:paraId="690DAE6C" w14:textId="77777777" w:rsidR="0099047B" w:rsidRPr="0099047B" w:rsidRDefault="0099047B" w:rsidP="008A6E46">
      <w:pPr>
        <w:pStyle w:val="Paragrafoelenco"/>
        <w:numPr>
          <w:ilvl w:val="0"/>
          <w:numId w:val="71"/>
        </w:numPr>
      </w:pPr>
      <w:r w:rsidRPr="0099047B">
        <w:t xml:space="preserve">Performance operatori </w:t>
      </w:r>
    </w:p>
    <w:p w14:paraId="2EA3855B" w14:textId="77777777" w:rsidR="0099047B" w:rsidRPr="0099047B" w:rsidRDefault="0099047B" w:rsidP="00826C9D">
      <w:pPr>
        <w:pStyle w:val="Titolo3"/>
      </w:pPr>
      <w:r w:rsidRPr="0099047B">
        <w:rPr>
          <w:rFonts w:ascii="Segoe UI Emoji" w:hAnsi="Segoe UI Emoji" w:cs="Segoe UI Emoji"/>
        </w:rPr>
        <w:lastRenderedPageBreak/>
        <w:t>🎯</w:t>
      </w:r>
      <w:r w:rsidRPr="0099047B">
        <w:t xml:space="preserve"> Output fase</w:t>
      </w:r>
    </w:p>
    <w:p w14:paraId="523FBDCA" w14:textId="77777777" w:rsidR="0099047B" w:rsidRPr="0099047B" w:rsidRDefault="0099047B" w:rsidP="008A6E46">
      <w:pPr>
        <w:pStyle w:val="Paragrafoelenco"/>
        <w:numPr>
          <w:ilvl w:val="0"/>
          <w:numId w:val="72"/>
        </w:numPr>
      </w:pPr>
      <w:r w:rsidRPr="0099047B">
        <w:t xml:space="preserve">Strumento di coordinamento reale </w:t>
      </w:r>
    </w:p>
    <w:p w14:paraId="7260BE07" w14:textId="312DC4C4" w:rsidR="000B38A0" w:rsidRDefault="0099047B" w:rsidP="008A6E46">
      <w:pPr>
        <w:pStyle w:val="Paragrafoelenco"/>
        <w:numPr>
          <w:ilvl w:val="0"/>
          <w:numId w:val="72"/>
        </w:numPr>
      </w:pPr>
      <w:r w:rsidRPr="0099047B">
        <w:t xml:space="preserve">Aumento efficienza operativa </w:t>
      </w:r>
    </w:p>
    <w:p w14:paraId="43E26D6B" w14:textId="77777777" w:rsidR="000B38A0" w:rsidRDefault="000B38A0">
      <w:r>
        <w:br w:type="page"/>
      </w:r>
    </w:p>
    <w:p w14:paraId="1249B83D" w14:textId="77777777" w:rsidR="0099047B" w:rsidRPr="0099047B" w:rsidRDefault="0099047B" w:rsidP="000B38A0"/>
    <w:p w14:paraId="01C295A7" w14:textId="77777777" w:rsidR="0099047B" w:rsidRPr="0099047B" w:rsidRDefault="0099047B" w:rsidP="00604767">
      <w:pPr>
        <w:pStyle w:val="Titolo2"/>
      </w:pPr>
      <w:r w:rsidRPr="0099047B">
        <w:rPr>
          <w:rFonts w:ascii="Segoe UI Emoji" w:hAnsi="Segoe UI Emoji" w:cs="Segoe UI Emoji"/>
        </w:rPr>
        <w:t>🧠</w:t>
      </w:r>
      <w:r w:rsidRPr="0099047B">
        <w:t xml:space="preserve"> Fase 4 — Efficienza e Automazione (12–18 mesi)</w:t>
      </w:r>
    </w:p>
    <w:p w14:paraId="44A11DD5" w14:textId="4682AEE6" w:rsidR="0099047B" w:rsidRPr="0099047B" w:rsidRDefault="0099047B" w:rsidP="008A6E46">
      <w:r w:rsidRPr="008A6E46">
        <w:rPr>
          <w:rFonts w:ascii="Segoe UI Emoji" w:hAnsi="Segoe UI Emoji" w:cs="Segoe UI Emoji"/>
          <w:b/>
          <w:bCs/>
        </w:rPr>
        <w:t>🎯</w:t>
      </w:r>
      <w:r w:rsidRPr="008A6E46">
        <w:rPr>
          <w:b/>
          <w:bCs/>
        </w:rPr>
        <w:t xml:space="preserve"> Obiettivo</w:t>
      </w:r>
      <w:r w:rsidR="008A6E46" w:rsidRPr="008A6E46">
        <w:rPr>
          <w:b/>
          <w:bCs/>
        </w:rPr>
        <w:t>:</w:t>
      </w:r>
      <w:r w:rsidR="008A6E46">
        <w:t xml:space="preserve"> </w:t>
      </w:r>
      <w:r w:rsidRPr="0099047B">
        <w:t xml:space="preserve">Trasformare </w:t>
      </w:r>
      <w:proofErr w:type="spellStart"/>
      <w:r w:rsidRPr="0099047B">
        <w:t>FleetCC</w:t>
      </w:r>
      <w:proofErr w:type="spellEnd"/>
      <w:r w:rsidRPr="0099047B">
        <w:t xml:space="preserve"> in sistema decisionale intelligente.</w:t>
      </w:r>
    </w:p>
    <w:p w14:paraId="193FF7D8" w14:textId="77777777" w:rsidR="0099047B" w:rsidRPr="0099047B" w:rsidRDefault="0099047B" w:rsidP="00604767">
      <w:pPr>
        <w:pStyle w:val="Titolo3"/>
      </w:pPr>
      <w:r w:rsidRPr="0099047B">
        <w:rPr>
          <w:rFonts w:ascii="Segoe UI Symbol" w:hAnsi="Segoe UI Symbol" w:cs="Segoe UI Symbol"/>
        </w:rPr>
        <w:t>🛣</w:t>
      </w:r>
      <w:r w:rsidRPr="0099047B">
        <w:t>️ Routing &amp; ottimizzazione</w:t>
      </w:r>
    </w:p>
    <w:p w14:paraId="4613D5F0" w14:textId="77777777" w:rsidR="0099047B" w:rsidRPr="0099047B" w:rsidRDefault="0099047B" w:rsidP="008A6E46">
      <w:pPr>
        <w:pStyle w:val="Paragrafoelenco"/>
        <w:numPr>
          <w:ilvl w:val="0"/>
          <w:numId w:val="73"/>
        </w:numPr>
      </w:pPr>
      <w:r w:rsidRPr="0099047B">
        <w:t xml:space="preserve">Ottimizzazione percorsi </w:t>
      </w:r>
    </w:p>
    <w:p w14:paraId="02032212" w14:textId="77777777" w:rsidR="0099047B" w:rsidRPr="0099047B" w:rsidRDefault="0099047B" w:rsidP="008A6E46">
      <w:pPr>
        <w:pStyle w:val="Paragrafoelenco"/>
        <w:numPr>
          <w:ilvl w:val="0"/>
          <w:numId w:val="73"/>
        </w:numPr>
      </w:pPr>
      <w:r w:rsidRPr="0099047B">
        <w:t xml:space="preserve">Riduzione tempi e costi </w:t>
      </w:r>
    </w:p>
    <w:p w14:paraId="7BE8E4A8" w14:textId="77777777" w:rsidR="0099047B" w:rsidRPr="0099047B" w:rsidRDefault="0099047B" w:rsidP="00604767">
      <w:pPr>
        <w:pStyle w:val="Titolo3"/>
      </w:pPr>
      <w:r w:rsidRPr="0099047B">
        <w:rPr>
          <w:rFonts w:ascii="Segoe UI Emoji" w:hAnsi="Segoe UI Emoji" w:cs="Segoe UI Emoji"/>
        </w:rPr>
        <w:t>🔧</w:t>
      </w:r>
      <w:r w:rsidRPr="0099047B">
        <w:t xml:space="preserve"> Manutenzione avanzata</w:t>
      </w:r>
    </w:p>
    <w:p w14:paraId="3099098D" w14:textId="77777777" w:rsidR="0099047B" w:rsidRPr="0099047B" w:rsidRDefault="0099047B" w:rsidP="008A6E46">
      <w:pPr>
        <w:pStyle w:val="Paragrafoelenco"/>
        <w:numPr>
          <w:ilvl w:val="0"/>
          <w:numId w:val="74"/>
        </w:numPr>
      </w:pPr>
      <w:r w:rsidRPr="0099047B">
        <w:t xml:space="preserve">Monitoraggio utilizzo mezzi </w:t>
      </w:r>
    </w:p>
    <w:p w14:paraId="7A103E43" w14:textId="77777777" w:rsidR="0099047B" w:rsidRPr="0099047B" w:rsidRDefault="0099047B" w:rsidP="008A6E46">
      <w:pPr>
        <w:pStyle w:val="Paragrafoelenco"/>
        <w:numPr>
          <w:ilvl w:val="0"/>
          <w:numId w:val="74"/>
        </w:numPr>
      </w:pPr>
      <w:proofErr w:type="spellStart"/>
      <w:r w:rsidRPr="0099047B">
        <w:t>Alert</w:t>
      </w:r>
      <w:proofErr w:type="spellEnd"/>
      <w:r w:rsidRPr="0099047B">
        <w:t xml:space="preserve"> su anomalie </w:t>
      </w:r>
    </w:p>
    <w:p w14:paraId="5C317A96" w14:textId="77777777" w:rsidR="0099047B" w:rsidRPr="0099047B" w:rsidRDefault="0099047B" w:rsidP="008A6E46">
      <w:pPr>
        <w:pStyle w:val="Paragrafoelenco"/>
        <w:numPr>
          <w:ilvl w:val="0"/>
          <w:numId w:val="74"/>
        </w:numPr>
      </w:pPr>
      <w:r w:rsidRPr="0099047B">
        <w:t xml:space="preserve">Prime logiche predittive </w:t>
      </w:r>
    </w:p>
    <w:p w14:paraId="289936CA" w14:textId="77777777" w:rsidR="0099047B" w:rsidRPr="0099047B" w:rsidRDefault="0099047B" w:rsidP="00604767">
      <w:pPr>
        <w:pStyle w:val="Titolo3"/>
      </w:pPr>
      <w:r w:rsidRPr="0099047B">
        <w:rPr>
          <w:rFonts w:ascii="Segoe UI Emoji" w:hAnsi="Segoe UI Emoji" w:cs="Segoe UI Emoji"/>
        </w:rPr>
        <w:t>🧠</w:t>
      </w:r>
      <w:r w:rsidRPr="0099047B">
        <w:t xml:space="preserve"> Pattern </w:t>
      </w:r>
      <w:proofErr w:type="spellStart"/>
      <w:r w:rsidRPr="0099047B">
        <w:t>detection</w:t>
      </w:r>
      <w:proofErr w:type="spellEnd"/>
      <w:r w:rsidRPr="0099047B">
        <w:t xml:space="preserve"> (light ML)</w:t>
      </w:r>
    </w:p>
    <w:p w14:paraId="18D7AED7" w14:textId="77777777" w:rsidR="0099047B" w:rsidRPr="0099047B" w:rsidRDefault="0099047B" w:rsidP="008A6E46">
      <w:pPr>
        <w:pStyle w:val="Paragrafoelenco"/>
        <w:numPr>
          <w:ilvl w:val="0"/>
          <w:numId w:val="75"/>
        </w:numPr>
      </w:pPr>
      <w:r w:rsidRPr="0099047B">
        <w:t xml:space="preserve">Ritardi ricorrenti </w:t>
      </w:r>
    </w:p>
    <w:p w14:paraId="255B1E36" w14:textId="77777777" w:rsidR="0099047B" w:rsidRPr="0099047B" w:rsidRDefault="0099047B" w:rsidP="008A6E46">
      <w:pPr>
        <w:pStyle w:val="Paragrafoelenco"/>
        <w:numPr>
          <w:ilvl w:val="0"/>
          <w:numId w:val="75"/>
        </w:numPr>
      </w:pPr>
      <w:r w:rsidRPr="0099047B">
        <w:t xml:space="preserve">inefficienze sistemiche </w:t>
      </w:r>
    </w:p>
    <w:p w14:paraId="33A2C89F" w14:textId="77777777" w:rsidR="0099047B" w:rsidRPr="0099047B" w:rsidRDefault="0099047B" w:rsidP="008A6E46">
      <w:pPr>
        <w:pStyle w:val="Paragrafoelenco"/>
        <w:numPr>
          <w:ilvl w:val="0"/>
          <w:numId w:val="75"/>
        </w:numPr>
      </w:pPr>
      <w:r w:rsidRPr="0099047B">
        <w:t xml:space="preserve">zone problematiche </w:t>
      </w:r>
    </w:p>
    <w:p w14:paraId="58963262" w14:textId="77777777" w:rsidR="0099047B" w:rsidRPr="0099047B" w:rsidRDefault="0099047B" w:rsidP="00604767">
      <w:pPr>
        <w:pStyle w:val="Titolo3"/>
      </w:pPr>
      <w:r w:rsidRPr="0099047B">
        <w:rPr>
          <w:rFonts w:ascii="Segoe UI Emoji" w:hAnsi="Segoe UI Emoji" w:cs="Segoe UI Emoji"/>
        </w:rPr>
        <w:t>📊</w:t>
      </w:r>
      <w:r w:rsidRPr="0099047B">
        <w:t xml:space="preserve"> Cost Intelligence</w:t>
      </w:r>
    </w:p>
    <w:p w14:paraId="1517D0BE" w14:textId="77777777" w:rsidR="0099047B" w:rsidRPr="008A6E46" w:rsidRDefault="0099047B" w:rsidP="00FC082E">
      <w:pPr>
        <w:rPr>
          <w:b/>
          <w:bCs/>
        </w:rPr>
      </w:pPr>
      <w:r w:rsidRPr="008A6E46">
        <w:rPr>
          <w:b/>
          <w:bCs/>
        </w:rPr>
        <w:t xml:space="preserve">Costo per: </w:t>
      </w:r>
    </w:p>
    <w:p w14:paraId="4DAFB528" w14:textId="77777777" w:rsidR="0099047B" w:rsidRPr="0099047B" w:rsidRDefault="0099047B" w:rsidP="008A6E46">
      <w:pPr>
        <w:pStyle w:val="Paragrafoelenco"/>
        <w:numPr>
          <w:ilvl w:val="0"/>
          <w:numId w:val="76"/>
        </w:numPr>
      </w:pPr>
      <w:r w:rsidRPr="0099047B">
        <w:t xml:space="preserve">percorso </w:t>
      </w:r>
    </w:p>
    <w:p w14:paraId="68C598D8" w14:textId="77777777" w:rsidR="0099047B" w:rsidRPr="0099047B" w:rsidRDefault="0099047B" w:rsidP="008A6E46">
      <w:pPr>
        <w:pStyle w:val="Paragrafoelenco"/>
        <w:numPr>
          <w:ilvl w:val="0"/>
          <w:numId w:val="76"/>
        </w:numPr>
      </w:pPr>
      <w:r w:rsidRPr="0099047B">
        <w:t xml:space="preserve">mezzo </w:t>
      </w:r>
    </w:p>
    <w:p w14:paraId="7F858416" w14:textId="77777777" w:rsidR="0099047B" w:rsidRPr="0099047B" w:rsidRDefault="0099047B" w:rsidP="008A6E46">
      <w:pPr>
        <w:pStyle w:val="Paragrafoelenco"/>
        <w:numPr>
          <w:ilvl w:val="0"/>
          <w:numId w:val="76"/>
        </w:numPr>
      </w:pPr>
      <w:r w:rsidRPr="0099047B">
        <w:t xml:space="preserve">servizio </w:t>
      </w:r>
    </w:p>
    <w:p w14:paraId="08124131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📸</w:t>
      </w:r>
      <w:r w:rsidRPr="0099047B">
        <w:t xml:space="preserve"> </w:t>
      </w:r>
      <w:proofErr w:type="spellStart"/>
      <w:r w:rsidRPr="0099047B">
        <w:t>FleetCC</w:t>
      </w:r>
      <w:proofErr w:type="spellEnd"/>
      <w:r w:rsidRPr="0099047B">
        <w:t xml:space="preserve"> </w:t>
      </w:r>
      <w:proofErr w:type="spellStart"/>
      <w:r w:rsidRPr="0099047B">
        <w:t>Proof</w:t>
      </w:r>
      <w:proofErr w:type="spellEnd"/>
      <w:r w:rsidRPr="0099047B">
        <w:t xml:space="preserve"> (V3 – AVANZATO)</w:t>
      </w:r>
    </w:p>
    <w:p w14:paraId="3F5B9A6A" w14:textId="77777777" w:rsidR="0099047B" w:rsidRPr="0099047B" w:rsidRDefault="0099047B" w:rsidP="008A6E46">
      <w:pPr>
        <w:pStyle w:val="Paragrafoelenco"/>
        <w:numPr>
          <w:ilvl w:val="0"/>
          <w:numId w:val="77"/>
        </w:numPr>
      </w:pPr>
      <w:proofErr w:type="spellStart"/>
      <w:r w:rsidRPr="0099047B">
        <w:t>Hash</w:t>
      </w:r>
      <w:proofErr w:type="spellEnd"/>
      <w:r w:rsidRPr="0099047B">
        <w:t xml:space="preserve"> immagine (anti-manomissione) </w:t>
      </w:r>
    </w:p>
    <w:p w14:paraId="383FB564" w14:textId="77777777" w:rsidR="0099047B" w:rsidRPr="0099047B" w:rsidRDefault="0099047B" w:rsidP="008A6E46">
      <w:pPr>
        <w:pStyle w:val="Paragrafoelenco"/>
        <w:numPr>
          <w:ilvl w:val="0"/>
          <w:numId w:val="77"/>
        </w:numPr>
      </w:pPr>
      <w:r w:rsidRPr="0099047B">
        <w:t xml:space="preserve">Audit </w:t>
      </w:r>
      <w:proofErr w:type="spellStart"/>
      <w:r w:rsidRPr="0099047B">
        <w:t>trail</w:t>
      </w:r>
      <w:proofErr w:type="spellEnd"/>
      <w:r w:rsidRPr="0099047B">
        <w:t xml:space="preserve"> completo </w:t>
      </w:r>
    </w:p>
    <w:p w14:paraId="7F1E91D8" w14:textId="77777777" w:rsidR="0099047B" w:rsidRPr="0099047B" w:rsidRDefault="0099047B" w:rsidP="008A6E46">
      <w:pPr>
        <w:pStyle w:val="Paragrafoelenco"/>
        <w:numPr>
          <w:ilvl w:val="0"/>
          <w:numId w:val="77"/>
        </w:numPr>
      </w:pPr>
      <w:r w:rsidRPr="0099047B">
        <w:t xml:space="preserve">Sistema verifica </w:t>
      </w:r>
    </w:p>
    <w:p w14:paraId="45019E79" w14:textId="77777777" w:rsidR="0099047B" w:rsidRPr="0099047B" w:rsidRDefault="0099047B" w:rsidP="008A6E46">
      <w:pPr>
        <w:pStyle w:val="Titolo3"/>
      </w:pPr>
      <w:r w:rsidRPr="0099047B">
        <w:rPr>
          <w:rFonts w:ascii="Segoe UI Emoji" w:hAnsi="Segoe UI Emoji" w:cs="Segoe UI Emoji"/>
        </w:rPr>
        <w:t>🔗</w:t>
      </w:r>
      <w:r w:rsidRPr="0099047B">
        <w:t xml:space="preserve"> API &amp; integrazioni</w:t>
      </w:r>
    </w:p>
    <w:p w14:paraId="6A2968E9" w14:textId="77777777" w:rsidR="0099047B" w:rsidRPr="0099047B" w:rsidRDefault="0099047B" w:rsidP="008A6E46">
      <w:pPr>
        <w:pStyle w:val="Paragrafoelenco"/>
        <w:numPr>
          <w:ilvl w:val="0"/>
          <w:numId w:val="78"/>
        </w:numPr>
      </w:pPr>
      <w:r w:rsidRPr="0099047B">
        <w:t xml:space="preserve">API pubblica </w:t>
      </w:r>
      <w:proofErr w:type="spellStart"/>
      <w:r w:rsidRPr="0099047B">
        <w:t>FleetCC</w:t>
      </w:r>
      <w:proofErr w:type="spellEnd"/>
      <w:r w:rsidRPr="0099047B">
        <w:t xml:space="preserve"> </w:t>
      </w:r>
    </w:p>
    <w:p w14:paraId="51AAB47F" w14:textId="77777777" w:rsidR="0099047B" w:rsidRPr="0099047B" w:rsidRDefault="0099047B" w:rsidP="008A6E46">
      <w:pPr>
        <w:pStyle w:val="Paragrafoelenco"/>
        <w:numPr>
          <w:ilvl w:val="0"/>
          <w:numId w:val="78"/>
        </w:numPr>
      </w:pPr>
      <w:r w:rsidRPr="0099047B">
        <w:t xml:space="preserve">Integrazione sistemi esterni: </w:t>
      </w:r>
    </w:p>
    <w:p w14:paraId="1CDB3DA9" w14:textId="77777777" w:rsidR="0099047B" w:rsidRPr="0099047B" w:rsidRDefault="0099047B" w:rsidP="008A6E46">
      <w:pPr>
        <w:pStyle w:val="Paragrafoelenco"/>
        <w:numPr>
          <w:ilvl w:val="0"/>
          <w:numId w:val="78"/>
        </w:numPr>
      </w:pPr>
      <w:r w:rsidRPr="0099047B">
        <w:t xml:space="preserve">HR </w:t>
      </w:r>
    </w:p>
    <w:p w14:paraId="21D947D9" w14:textId="77777777" w:rsidR="0099047B" w:rsidRPr="0099047B" w:rsidRDefault="0099047B" w:rsidP="008A6E46">
      <w:pPr>
        <w:pStyle w:val="Paragrafoelenco"/>
        <w:numPr>
          <w:ilvl w:val="0"/>
          <w:numId w:val="78"/>
        </w:numPr>
      </w:pPr>
      <w:r w:rsidRPr="0099047B">
        <w:t xml:space="preserve">sensori </w:t>
      </w:r>
    </w:p>
    <w:p w14:paraId="27A6264D" w14:textId="77777777" w:rsidR="0099047B" w:rsidRPr="0099047B" w:rsidRDefault="0099047B" w:rsidP="008A6E46">
      <w:pPr>
        <w:pStyle w:val="Paragrafoelenco"/>
        <w:numPr>
          <w:ilvl w:val="0"/>
          <w:numId w:val="78"/>
        </w:numPr>
      </w:pPr>
      <w:r w:rsidRPr="0099047B">
        <w:t xml:space="preserve">telemetria </w:t>
      </w:r>
    </w:p>
    <w:p w14:paraId="3502A3D8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🏢</w:t>
      </w:r>
      <w:r w:rsidRPr="0099047B">
        <w:t xml:space="preserve"> Multi-sede / multi-servizio</w:t>
      </w:r>
    </w:p>
    <w:p w14:paraId="415452D6" w14:textId="77777777" w:rsidR="0099047B" w:rsidRPr="0099047B" w:rsidRDefault="0099047B" w:rsidP="00FC082E">
      <w:r w:rsidRPr="0099047B">
        <w:t xml:space="preserve">Scalabilità organizzativa </w:t>
      </w:r>
    </w:p>
    <w:p w14:paraId="5DB91673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lastRenderedPageBreak/>
        <w:t>🤖</w:t>
      </w:r>
      <w:r w:rsidRPr="0099047B">
        <w:t xml:space="preserve"> Assistente operativo (V1)</w:t>
      </w:r>
    </w:p>
    <w:p w14:paraId="209F1318" w14:textId="77777777" w:rsidR="0099047B" w:rsidRPr="008A6E46" w:rsidRDefault="0099047B" w:rsidP="008A6E46">
      <w:pPr>
        <w:rPr>
          <w:b/>
          <w:bCs/>
        </w:rPr>
      </w:pPr>
      <w:r w:rsidRPr="008A6E46">
        <w:rPr>
          <w:b/>
          <w:bCs/>
        </w:rPr>
        <w:t xml:space="preserve">Query semplici: </w:t>
      </w:r>
    </w:p>
    <w:p w14:paraId="11AC46FB" w14:textId="77777777" w:rsidR="0099047B" w:rsidRPr="0099047B" w:rsidRDefault="0099047B" w:rsidP="008A6E46">
      <w:pPr>
        <w:pStyle w:val="Paragrafoelenco"/>
        <w:numPr>
          <w:ilvl w:val="0"/>
          <w:numId w:val="79"/>
        </w:numPr>
      </w:pPr>
      <w:r w:rsidRPr="0099047B">
        <w:t xml:space="preserve">“quali mezzi sono inefficienti?” </w:t>
      </w:r>
    </w:p>
    <w:p w14:paraId="192BB4B2" w14:textId="77777777" w:rsidR="0099047B" w:rsidRPr="0099047B" w:rsidRDefault="0099047B" w:rsidP="008A6E46">
      <w:pPr>
        <w:pStyle w:val="Paragrafoelenco"/>
        <w:numPr>
          <w:ilvl w:val="0"/>
          <w:numId w:val="79"/>
        </w:numPr>
      </w:pPr>
      <w:r w:rsidRPr="0099047B">
        <w:t xml:space="preserve">“dove abbiamo problemi?” </w:t>
      </w:r>
    </w:p>
    <w:p w14:paraId="2772011C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🌍</w:t>
      </w:r>
      <w:r w:rsidRPr="0099047B">
        <w:t xml:space="preserve"> Modulo ESG</w:t>
      </w:r>
    </w:p>
    <w:p w14:paraId="5BA151EE" w14:textId="77777777" w:rsidR="0099047B" w:rsidRPr="0099047B" w:rsidRDefault="0099047B" w:rsidP="008A6E46">
      <w:pPr>
        <w:pStyle w:val="Paragrafoelenco"/>
        <w:numPr>
          <w:ilvl w:val="0"/>
          <w:numId w:val="80"/>
        </w:numPr>
      </w:pPr>
      <w:r w:rsidRPr="0099047B">
        <w:t xml:space="preserve">KPI ambientali </w:t>
      </w:r>
    </w:p>
    <w:p w14:paraId="56D11198" w14:textId="77777777" w:rsidR="0099047B" w:rsidRPr="0099047B" w:rsidRDefault="0099047B" w:rsidP="008A6E46">
      <w:pPr>
        <w:pStyle w:val="Paragrafoelenco"/>
        <w:numPr>
          <w:ilvl w:val="0"/>
          <w:numId w:val="80"/>
        </w:numPr>
      </w:pPr>
      <w:r w:rsidRPr="0099047B">
        <w:t xml:space="preserve">emissioni stimate </w:t>
      </w:r>
    </w:p>
    <w:p w14:paraId="74072234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🎯</w:t>
      </w:r>
      <w:r w:rsidRPr="0099047B">
        <w:t xml:space="preserve"> Output fase</w:t>
      </w:r>
    </w:p>
    <w:p w14:paraId="50B8217F" w14:textId="77777777" w:rsidR="0099047B" w:rsidRPr="0099047B" w:rsidRDefault="0099047B" w:rsidP="008A6E46">
      <w:pPr>
        <w:pStyle w:val="Paragrafoelenco"/>
        <w:numPr>
          <w:ilvl w:val="0"/>
          <w:numId w:val="81"/>
        </w:numPr>
      </w:pPr>
      <w:r w:rsidRPr="0099047B">
        <w:t xml:space="preserve">Piattaforma strategica </w:t>
      </w:r>
    </w:p>
    <w:p w14:paraId="42E9E1AC" w14:textId="036C94AF" w:rsidR="000B38A0" w:rsidRDefault="0099047B" w:rsidP="008A6E46">
      <w:pPr>
        <w:pStyle w:val="Paragrafoelenco"/>
        <w:numPr>
          <w:ilvl w:val="0"/>
          <w:numId w:val="81"/>
        </w:numPr>
      </w:pPr>
      <w:r w:rsidRPr="0099047B">
        <w:t xml:space="preserve">Differenziazione forte sul mercato </w:t>
      </w:r>
    </w:p>
    <w:p w14:paraId="7790AF40" w14:textId="77777777" w:rsidR="000B38A0" w:rsidRDefault="000B38A0">
      <w:r>
        <w:br w:type="page"/>
      </w:r>
    </w:p>
    <w:p w14:paraId="7DA3792C" w14:textId="77777777" w:rsidR="0099047B" w:rsidRPr="0099047B" w:rsidRDefault="0099047B" w:rsidP="008A6E46">
      <w:pPr>
        <w:pStyle w:val="Paragrafoelenco"/>
        <w:numPr>
          <w:ilvl w:val="0"/>
          <w:numId w:val="81"/>
        </w:numPr>
      </w:pPr>
    </w:p>
    <w:p w14:paraId="4980153A" w14:textId="77777777" w:rsidR="0099047B" w:rsidRPr="0099047B" w:rsidRDefault="0099047B" w:rsidP="00FC082E">
      <w:pPr>
        <w:pStyle w:val="Titolo2"/>
      </w:pPr>
      <w:r w:rsidRPr="0099047B">
        <w:rPr>
          <w:rFonts w:ascii="Segoe UI Emoji" w:hAnsi="Segoe UI Emoji" w:cs="Segoe UI Emoji"/>
        </w:rPr>
        <w:t>🏆</w:t>
      </w:r>
      <w:r w:rsidRPr="0099047B">
        <w:t xml:space="preserve"> Fase 5 — Maturità Operativa (18–24 mesi)</w:t>
      </w:r>
    </w:p>
    <w:p w14:paraId="14D83816" w14:textId="2E29CB50" w:rsidR="0099047B" w:rsidRPr="0099047B" w:rsidRDefault="0099047B" w:rsidP="00D2677A">
      <w:r w:rsidRPr="00D2677A">
        <w:rPr>
          <w:rFonts w:ascii="Segoe UI Emoji" w:hAnsi="Segoe UI Emoji" w:cs="Segoe UI Emoji"/>
          <w:b/>
          <w:bCs/>
        </w:rPr>
        <w:t>🎯</w:t>
      </w:r>
      <w:r w:rsidRPr="00D2677A">
        <w:rPr>
          <w:b/>
          <w:bCs/>
        </w:rPr>
        <w:t xml:space="preserve"> Obiettivo</w:t>
      </w:r>
      <w:r w:rsidR="00D2677A" w:rsidRPr="00D2677A">
        <w:rPr>
          <w:b/>
          <w:bCs/>
        </w:rPr>
        <w:t>:</w:t>
      </w:r>
      <w:r w:rsidR="00D2677A">
        <w:t xml:space="preserve"> </w:t>
      </w:r>
      <w:r w:rsidRPr="0099047B">
        <w:t xml:space="preserve">Consolidare </w:t>
      </w:r>
      <w:proofErr w:type="spellStart"/>
      <w:r w:rsidRPr="0099047B">
        <w:t>FleetCC</w:t>
      </w:r>
      <w:proofErr w:type="spellEnd"/>
      <w:r w:rsidRPr="0099047B">
        <w:t xml:space="preserve"> come piattaforma centrale e difficilmente sostituibile.</w:t>
      </w:r>
    </w:p>
    <w:p w14:paraId="18A1F439" w14:textId="77777777" w:rsidR="0099047B" w:rsidRPr="0099047B" w:rsidRDefault="0099047B" w:rsidP="00D2677A">
      <w:pPr>
        <w:pStyle w:val="Titolo2"/>
      </w:pPr>
      <w:r w:rsidRPr="0099047B">
        <w:rPr>
          <w:rFonts w:ascii="Segoe UI Emoji" w:hAnsi="Segoe UI Emoji" w:cs="Segoe UI Emoji"/>
        </w:rPr>
        <w:t>🔌</w:t>
      </w:r>
      <w:r w:rsidRPr="0099047B">
        <w:t xml:space="preserve"> IoT</w:t>
      </w:r>
    </w:p>
    <w:p w14:paraId="1822EF26" w14:textId="77777777" w:rsidR="0099047B" w:rsidRPr="0099047B" w:rsidRDefault="0099047B" w:rsidP="00D2677A">
      <w:pPr>
        <w:pStyle w:val="Paragrafoelenco"/>
        <w:numPr>
          <w:ilvl w:val="0"/>
          <w:numId w:val="82"/>
        </w:numPr>
      </w:pPr>
      <w:r w:rsidRPr="0099047B">
        <w:t xml:space="preserve">Sensori CDR (livelli) </w:t>
      </w:r>
    </w:p>
    <w:p w14:paraId="0F3D4060" w14:textId="77777777" w:rsidR="0099047B" w:rsidRPr="0099047B" w:rsidRDefault="0099047B" w:rsidP="00D2677A">
      <w:pPr>
        <w:pStyle w:val="Paragrafoelenco"/>
        <w:numPr>
          <w:ilvl w:val="0"/>
          <w:numId w:val="82"/>
        </w:numPr>
      </w:pPr>
      <w:r w:rsidRPr="0099047B">
        <w:t xml:space="preserve">sensori mezzi </w:t>
      </w:r>
    </w:p>
    <w:p w14:paraId="6ADF9198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📊</w:t>
      </w:r>
      <w:r w:rsidRPr="0099047B">
        <w:t xml:space="preserve"> Analisi avanzate (ML)</w:t>
      </w:r>
    </w:p>
    <w:p w14:paraId="1DE16AE8" w14:textId="77777777" w:rsidR="0099047B" w:rsidRPr="00FC082E" w:rsidRDefault="0099047B" w:rsidP="00FC082E">
      <w:pPr>
        <w:rPr>
          <w:b/>
          <w:bCs/>
        </w:rPr>
      </w:pPr>
      <w:r w:rsidRPr="00FC082E">
        <w:rPr>
          <w:b/>
          <w:bCs/>
        </w:rPr>
        <w:t xml:space="preserve">Predizione: </w:t>
      </w:r>
    </w:p>
    <w:p w14:paraId="6BCF1554" w14:textId="77777777" w:rsidR="0099047B" w:rsidRPr="0099047B" w:rsidRDefault="0099047B" w:rsidP="00D2677A">
      <w:pPr>
        <w:pStyle w:val="Paragrafoelenco"/>
        <w:numPr>
          <w:ilvl w:val="0"/>
          <w:numId w:val="83"/>
        </w:numPr>
      </w:pPr>
      <w:r w:rsidRPr="0099047B">
        <w:t xml:space="preserve">mancati ritiri </w:t>
      </w:r>
    </w:p>
    <w:p w14:paraId="02722990" w14:textId="77777777" w:rsidR="0099047B" w:rsidRPr="0099047B" w:rsidRDefault="0099047B" w:rsidP="00D2677A">
      <w:pPr>
        <w:pStyle w:val="Paragrafoelenco"/>
        <w:numPr>
          <w:ilvl w:val="0"/>
          <w:numId w:val="83"/>
        </w:numPr>
      </w:pPr>
      <w:r w:rsidRPr="0099047B">
        <w:t xml:space="preserve">guasti </w:t>
      </w:r>
    </w:p>
    <w:p w14:paraId="70B1181B" w14:textId="77777777" w:rsidR="0099047B" w:rsidRPr="0099047B" w:rsidRDefault="0099047B" w:rsidP="00D2677A">
      <w:pPr>
        <w:pStyle w:val="Paragrafoelenco"/>
        <w:numPr>
          <w:ilvl w:val="0"/>
          <w:numId w:val="83"/>
        </w:numPr>
      </w:pPr>
      <w:r w:rsidRPr="0099047B">
        <w:t xml:space="preserve">Segmentazione utenti </w:t>
      </w:r>
    </w:p>
    <w:p w14:paraId="17CDC6BC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📈</w:t>
      </w:r>
      <w:r w:rsidRPr="0099047B">
        <w:t xml:space="preserve"> Benchmarking</w:t>
      </w:r>
    </w:p>
    <w:p w14:paraId="4C4DCBC0" w14:textId="77777777" w:rsidR="0099047B" w:rsidRPr="0099047B" w:rsidRDefault="0099047B" w:rsidP="00D2677A">
      <w:pPr>
        <w:pStyle w:val="Paragrafoelenco"/>
        <w:numPr>
          <w:ilvl w:val="0"/>
          <w:numId w:val="84"/>
        </w:numPr>
      </w:pPr>
      <w:r w:rsidRPr="0099047B">
        <w:t xml:space="preserve">Confronto tra servizi / sedi </w:t>
      </w:r>
    </w:p>
    <w:p w14:paraId="5F8E5A17" w14:textId="77777777" w:rsidR="0099047B" w:rsidRPr="0099047B" w:rsidRDefault="0099047B" w:rsidP="00D2677A">
      <w:pPr>
        <w:pStyle w:val="Paragrafoelenco"/>
        <w:numPr>
          <w:ilvl w:val="0"/>
          <w:numId w:val="84"/>
        </w:numPr>
      </w:pPr>
      <w:r w:rsidRPr="0099047B">
        <w:t xml:space="preserve">Insight aggregati (anonimizzati) </w:t>
      </w:r>
    </w:p>
    <w:p w14:paraId="259A7AFF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🎫</w:t>
      </w:r>
      <w:r w:rsidRPr="0099047B">
        <w:t xml:space="preserve"> Sistema ticketing</w:t>
      </w:r>
    </w:p>
    <w:p w14:paraId="326D4076" w14:textId="77777777" w:rsidR="0099047B" w:rsidRPr="0099047B" w:rsidRDefault="0099047B" w:rsidP="00D2677A">
      <w:pPr>
        <w:pStyle w:val="Paragrafoelenco"/>
        <w:numPr>
          <w:ilvl w:val="0"/>
          <w:numId w:val="85"/>
        </w:numPr>
      </w:pPr>
      <w:r w:rsidRPr="0099047B">
        <w:t xml:space="preserve">Supporto interno </w:t>
      </w:r>
    </w:p>
    <w:p w14:paraId="244EAEB5" w14:textId="77777777" w:rsidR="0099047B" w:rsidRPr="0099047B" w:rsidRDefault="0099047B" w:rsidP="00D2677A">
      <w:pPr>
        <w:pStyle w:val="Paragrafoelenco"/>
        <w:numPr>
          <w:ilvl w:val="0"/>
          <w:numId w:val="85"/>
        </w:numPr>
      </w:pPr>
      <w:r w:rsidRPr="0099047B">
        <w:t xml:space="preserve">gestione problemi </w:t>
      </w:r>
    </w:p>
    <w:p w14:paraId="50773BED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📑</w:t>
      </w:r>
      <w:r w:rsidRPr="0099047B">
        <w:t xml:space="preserve"> SLA &amp; appalti</w:t>
      </w:r>
    </w:p>
    <w:p w14:paraId="0942D8EE" w14:textId="77777777" w:rsidR="0099047B" w:rsidRPr="0099047B" w:rsidRDefault="0099047B" w:rsidP="00D2677A">
      <w:pPr>
        <w:pStyle w:val="Paragrafoelenco"/>
        <w:numPr>
          <w:ilvl w:val="0"/>
          <w:numId w:val="86"/>
        </w:numPr>
      </w:pPr>
      <w:r w:rsidRPr="0099047B">
        <w:t xml:space="preserve">Indicatori per Comuni </w:t>
      </w:r>
    </w:p>
    <w:p w14:paraId="6488D02A" w14:textId="77777777" w:rsidR="0099047B" w:rsidRPr="0099047B" w:rsidRDefault="0099047B" w:rsidP="00D2677A">
      <w:pPr>
        <w:pStyle w:val="Paragrafoelenco"/>
        <w:numPr>
          <w:ilvl w:val="0"/>
          <w:numId w:val="86"/>
        </w:numPr>
      </w:pPr>
      <w:r w:rsidRPr="0099047B">
        <w:t xml:space="preserve">report certificati </w:t>
      </w:r>
    </w:p>
    <w:p w14:paraId="6E18DCBA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🚀</w:t>
      </w:r>
      <w:r w:rsidRPr="0099047B">
        <w:t xml:space="preserve"> Estensione piattaforma</w:t>
      </w:r>
    </w:p>
    <w:p w14:paraId="4AD8C9AD" w14:textId="77777777" w:rsidR="0099047B" w:rsidRPr="0099047B" w:rsidRDefault="0099047B" w:rsidP="00D2677A">
      <w:pPr>
        <w:pStyle w:val="Paragrafoelenco"/>
        <w:numPr>
          <w:ilvl w:val="0"/>
          <w:numId w:val="87"/>
        </w:numPr>
      </w:pPr>
      <w:r w:rsidRPr="0099047B">
        <w:t xml:space="preserve">Altri servizi cooperativa </w:t>
      </w:r>
    </w:p>
    <w:p w14:paraId="79BDC04B" w14:textId="77777777" w:rsidR="0099047B" w:rsidRPr="0099047B" w:rsidRDefault="0099047B" w:rsidP="00D2677A">
      <w:pPr>
        <w:pStyle w:val="Paragrafoelenco"/>
        <w:numPr>
          <w:ilvl w:val="0"/>
          <w:numId w:val="87"/>
        </w:numPr>
      </w:pPr>
      <w:r w:rsidRPr="0099047B">
        <w:t xml:space="preserve">Espansione mercato </w:t>
      </w:r>
    </w:p>
    <w:p w14:paraId="79BB8AD4" w14:textId="77777777" w:rsidR="0099047B" w:rsidRPr="0099047B" w:rsidRDefault="0099047B" w:rsidP="00FC082E">
      <w:pPr>
        <w:pStyle w:val="Titolo3"/>
      </w:pPr>
      <w:r w:rsidRPr="0099047B">
        <w:rPr>
          <w:rFonts w:ascii="Segoe UI Emoji" w:hAnsi="Segoe UI Emoji" w:cs="Segoe UI Emoji"/>
        </w:rPr>
        <w:t>🎯</w:t>
      </w:r>
      <w:r w:rsidRPr="0099047B">
        <w:t xml:space="preserve"> Risultati attesi (rafforzati)</w:t>
      </w:r>
    </w:p>
    <w:p w14:paraId="2AC9D709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 xml:space="preserve">Riduzione tempi morti e inefficienze </w:t>
      </w:r>
    </w:p>
    <w:p w14:paraId="1C4B3D07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 xml:space="preserve">Migliore coordinamento operativo </w:t>
      </w:r>
    </w:p>
    <w:p w14:paraId="0D70F755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 xml:space="preserve">Comunicazione tracciabile e strutturata </w:t>
      </w:r>
    </w:p>
    <w:p w14:paraId="41CD3DCA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>Prova operativa certificata (</w:t>
      </w:r>
      <w:proofErr w:type="spellStart"/>
      <w:r w:rsidRPr="0099047B">
        <w:t>FleetCC</w:t>
      </w:r>
      <w:proofErr w:type="spellEnd"/>
      <w:r w:rsidRPr="0099047B">
        <w:t xml:space="preserve"> </w:t>
      </w:r>
      <w:proofErr w:type="spellStart"/>
      <w:r w:rsidRPr="0099047B">
        <w:t>Proof</w:t>
      </w:r>
      <w:proofErr w:type="spellEnd"/>
      <w:r w:rsidRPr="0099047B">
        <w:t xml:space="preserve">) </w:t>
      </w:r>
    </w:p>
    <w:p w14:paraId="79C833EA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 xml:space="preserve">Maggiore trasparenza verso Comuni </w:t>
      </w:r>
    </w:p>
    <w:p w14:paraId="107C876E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 xml:space="preserve">Dati affidabili per decisioni </w:t>
      </w:r>
    </w:p>
    <w:p w14:paraId="14643E56" w14:textId="77777777" w:rsidR="0099047B" w:rsidRPr="0099047B" w:rsidRDefault="0099047B" w:rsidP="00D2677A">
      <w:pPr>
        <w:pStyle w:val="Paragrafoelenco"/>
        <w:numPr>
          <w:ilvl w:val="0"/>
          <w:numId w:val="88"/>
        </w:numPr>
      </w:pPr>
      <w:r w:rsidRPr="0099047B">
        <w:t xml:space="preserve">Vantaggio competitivo tecnologico reale </w:t>
      </w:r>
    </w:p>
    <w:p w14:paraId="3E3D9D3A" w14:textId="77777777" w:rsidR="00927D4B" w:rsidRPr="0099047B" w:rsidRDefault="00927D4B" w:rsidP="00FC082E"/>
    <w:sectPr w:rsidR="00927D4B" w:rsidRPr="0099047B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E107E" w14:textId="77777777" w:rsidR="00C47B5F" w:rsidRDefault="00C47B5F" w:rsidP="004F68ED">
      <w:pPr>
        <w:spacing w:after="0" w:line="240" w:lineRule="auto"/>
      </w:pPr>
      <w:r>
        <w:separator/>
      </w:r>
    </w:p>
  </w:endnote>
  <w:endnote w:type="continuationSeparator" w:id="0">
    <w:p w14:paraId="4C06987C" w14:textId="77777777" w:rsidR="00C47B5F" w:rsidRDefault="00C47B5F" w:rsidP="004F6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C231C" w14:textId="77777777" w:rsidR="004F68ED" w:rsidRDefault="004F68ED">
    <w:pPr>
      <w:pStyle w:val="Pidipagina"/>
    </w:pPr>
    <w:proofErr w:type="spellStart"/>
    <w:r w:rsidRPr="004F68ED">
      <w:rPr>
        <w:b/>
        <w:bCs/>
      </w:rPr>
      <w:t>FleetCC</w:t>
    </w:r>
    <w:proofErr w:type="spellEnd"/>
    <w:r w:rsidRPr="004F68ED">
      <w:rPr>
        <w:b/>
        <w:bCs/>
      </w:rPr>
      <w:t xml:space="preserve"> </w:t>
    </w:r>
    <w:r w:rsidRPr="004F68ED">
      <w:t xml:space="preserve">— </w:t>
    </w:r>
    <w:proofErr w:type="spellStart"/>
    <w:r w:rsidRPr="004F68ED">
      <w:t>Operational</w:t>
    </w:r>
    <w:proofErr w:type="spellEnd"/>
    <w:r w:rsidRPr="004F68ED">
      <w:t xml:space="preserve"> Platform for Waste Management</w:t>
    </w:r>
  </w:p>
  <w:p w14:paraId="662BD12C" w14:textId="77777777" w:rsidR="004F68ED" w:rsidRDefault="004F68ED">
    <w:pPr>
      <w:pStyle w:val="Pidipagina"/>
    </w:pPr>
    <w:r>
      <w:t>erwankervazo@gmail.com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C5933" w14:textId="77777777" w:rsidR="00C47B5F" w:rsidRDefault="00C47B5F" w:rsidP="004F68ED">
      <w:pPr>
        <w:spacing w:after="0" w:line="240" w:lineRule="auto"/>
      </w:pPr>
      <w:r>
        <w:separator/>
      </w:r>
    </w:p>
  </w:footnote>
  <w:footnote w:type="continuationSeparator" w:id="0">
    <w:p w14:paraId="6BC4B519" w14:textId="77777777" w:rsidR="00C47B5F" w:rsidRDefault="00C47B5F" w:rsidP="004F6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35C78" w14:textId="0B208401" w:rsidR="004F68ED" w:rsidRDefault="00F27CA7">
    <w:pPr>
      <w:pStyle w:val="Intestazione"/>
    </w:pPr>
    <w:r>
      <w:tab/>
    </w:r>
    <w:r w:rsidRPr="00981AB5">
      <w:t xml:space="preserve">Roadmap Operativa </w:t>
    </w:r>
    <w:proofErr w:type="spellStart"/>
    <w:r w:rsidRPr="00981AB5">
      <w:t>FleetCC</w:t>
    </w:r>
    <w:proofErr w:type="spellEnd"/>
    <w:r w:rsidRPr="00981AB5">
      <w:t xml:space="preserve"> </w:t>
    </w:r>
    <w:r w:rsidR="004F68ED">
      <w:rPr>
        <w:noProof/>
      </w:rPr>
      <w:drawing>
        <wp:anchor distT="0" distB="0" distL="114300" distR="114300" simplePos="0" relativeHeight="251658240" behindDoc="1" locked="0" layoutInCell="1" allowOverlap="1" wp14:anchorId="23C7C41F" wp14:editId="41BB991A">
          <wp:simplePos x="0" y="0"/>
          <wp:positionH relativeFrom="column">
            <wp:posOffset>-505034</wp:posOffset>
          </wp:positionH>
          <wp:positionV relativeFrom="paragraph">
            <wp:posOffset>-235197</wp:posOffset>
          </wp:positionV>
          <wp:extent cx="2295895" cy="688769"/>
          <wp:effectExtent l="0" t="0" r="0" b="0"/>
          <wp:wrapNone/>
          <wp:docPr id="1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emento gra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5895" cy="6887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8ED">
      <w:ptab w:relativeTo="margin" w:alignment="right" w:leader="none"/>
    </w:r>
    <w:r w:rsidR="004F68ED">
      <w:t>13/04/2026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9AF"/>
    <w:multiLevelType w:val="multilevel"/>
    <w:tmpl w:val="0E3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0EB"/>
    <w:multiLevelType w:val="multilevel"/>
    <w:tmpl w:val="1F4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50C1"/>
    <w:multiLevelType w:val="hybridMultilevel"/>
    <w:tmpl w:val="99F84C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6FFA"/>
    <w:multiLevelType w:val="hybridMultilevel"/>
    <w:tmpl w:val="175462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A6AF2"/>
    <w:multiLevelType w:val="multilevel"/>
    <w:tmpl w:val="242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31161"/>
    <w:multiLevelType w:val="hybridMultilevel"/>
    <w:tmpl w:val="BD7CE9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EA0195"/>
    <w:multiLevelType w:val="hybridMultilevel"/>
    <w:tmpl w:val="B3A082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AC2142"/>
    <w:multiLevelType w:val="multilevel"/>
    <w:tmpl w:val="505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F023B"/>
    <w:multiLevelType w:val="hybridMultilevel"/>
    <w:tmpl w:val="880CC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0B58D7"/>
    <w:multiLevelType w:val="hybridMultilevel"/>
    <w:tmpl w:val="F42A71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922B3"/>
    <w:multiLevelType w:val="multilevel"/>
    <w:tmpl w:val="C48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3117B"/>
    <w:multiLevelType w:val="multilevel"/>
    <w:tmpl w:val="7C3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83037"/>
    <w:multiLevelType w:val="hybridMultilevel"/>
    <w:tmpl w:val="D94604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457608"/>
    <w:multiLevelType w:val="hybridMultilevel"/>
    <w:tmpl w:val="D0D88B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817341"/>
    <w:multiLevelType w:val="multilevel"/>
    <w:tmpl w:val="9E5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A4AA1"/>
    <w:multiLevelType w:val="multilevel"/>
    <w:tmpl w:val="971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33B19"/>
    <w:multiLevelType w:val="multilevel"/>
    <w:tmpl w:val="F45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524E3"/>
    <w:multiLevelType w:val="hybridMultilevel"/>
    <w:tmpl w:val="B888BE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2977B6"/>
    <w:multiLevelType w:val="multilevel"/>
    <w:tmpl w:val="A06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4078F"/>
    <w:multiLevelType w:val="hybridMultilevel"/>
    <w:tmpl w:val="3B44F5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A67B94"/>
    <w:multiLevelType w:val="hybridMultilevel"/>
    <w:tmpl w:val="3B324B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871CBC"/>
    <w:multiLevelType w:val="hybridMultilevel"/>
    <w:tmpl w:val="0088AA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1B3E8B"/>
    <w:multiLevelType w:val="multilevel"/>
    <w:tmpl w:val="140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D767E"/>
    <w:multiLevelType w:val="hybridMultilevel"/>
    <w:tmpl w:val="3820B2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4D3F28"/>
    <w:multiLevelType w:val="hybridMultilevel"/>
    <w:tmpl w:val="5EFE9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D12F9B"/>
    <w:multiLevelType w:val="multilevel"/>
    <w:tmpl w:val="371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16227"/>
    <w:multiLevelType w:val="multilevel"/>
    <w:tmpl w:val="5ED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D4821"/>
    <w:multiLevelType w:val="hybridMultilevel"/>
    <w:tmpl w:val="BFB62A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AE4F18"/>
    <w:multiLevelType w:val="hybridMultilevel"/>
    <w:tmpl w:val="3A94A4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880219"/>
    <w:multiLevelType w:val="multilevel"/>
    <w:tmpl w:val="2D26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D806D1"/>
    <w:multiLevelType w:val="hybridMultilevel"/>
    <w:tmpl w:val="5B042E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116663"/>
    <w:multiLevelType w:val="multilevel"/>
    <w:tmpl w:val="7CB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8E0185"/>
    <w:multiLevelType w:val="hybridMultilevel"/>
    <w:tmpl w:val="D64A59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9E79F9"/>
    <w:multiLevelType w:val="multilevel"/>
    <w:tmpl w:val="0EB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B391B"/>
    <w:multiLevelType w:val="multilevel"/>
    <w:tmpl w:val="002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10418"/>
    <w:multiLevelType w:val="hybridMultilevel"/>
    <w:tmpl w:val="5AEEE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EC50AF"/>
    <w:multiLevelType w:val="hybridMultilevel"/>
    <w:tmpl w:val="2C181D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045580"/>
    <w:multiLevelType w:val="hybridMultilevel"/>
    <w:tmpl w:val="CA103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113829"/>
    <w:multiLevelType w:val="hybridMultilevel"/>
    <w:tmpl w:val="5FACE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720330"/>
    <w:multiLevelType w:val="hybridMultilevel"/>
    <w:tmpl w:val="E570B9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F25A60"/>
    <w:multiLevelType w:val="hybridMultilevel"/>
    <w:tmpl w:val="A6CC57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6D1B3F"/>
    <w:multiLevelType w:val="multilevel"/>
    <w:tmpl w:val="EB3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72685"/>
    <w:multiLevelType w:val="multilevel"/>
    <w:tmpl w:val="063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90EA0"/>
    <w:multiLevelType w:val="multilevel"/>
    <w:tmpl w:val="912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15664D"/>
    <w:multiLevelType w:val="hybridMultilevel"/>
    <w:tmpl w:val="AB6251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323F6D"/>
    <w:multiLevelType w:val="multilevel"/>
    <w:tmpl w:val="FB7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7231D"/>
    <w:multiLevelType w:val="multilevel"/>
    <w:tmpl w:val="946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4277C5"/>
    <w:multiLevelType w:val="multilevel"/>
    <w:tmpl w:val="316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461052"/>
    <w:multiLevelType w:val="hybridMultilevel"/>
    <w:tmpl w:val="B02E5B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966971"/>
    <w:multiLevelType w:val="multilevel"/>
    <w:tmpl w:val="E8E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E67E6"/>
    <w:multiLevelType w:val="multilevel"/>
    <w:tmpl w:val="6E2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AD30BD"/>
    <w:multiLevelType w:val="hybridMultilevel"/>
    <w:tmpl w:val="F9C0D4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9D17D1"/>
    <w:multiLevelType w:val="multilevel"/>
    <w:tmpl w:val="A6F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D168F2"/>
    <w:multiLevelType w:val="hybridMultilevel"/>
    <w:tmpl w:val="B4525F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3058F9"/>
    <w:multiLevelType w:val="multilevel"/>
    <w:tmpl w:val="111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ED27D3"/>
    <w:multiLevelType w:val="multilevel"/>
    <w:tmpl w:val="ECA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1B4604"/>
    <w:multiLevelType w:val="multilevel"/>
    <w:tmpl w:val="944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B1A3D"/>
    <w:multiLevelType w:val="hybridMultilevel"/>
    <w:tmpl w:val="83DE5C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583CB0"/>
    <w:multiLevelType w:val="hybridMultilevel"/>
    <w:tmpl w:val="CDC0F7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B37EAE"/>
    <w:multiLevelType w:val="multilevel"/>
    <w:tmpl w:val="639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C106B"/>
    <w:multiLevelType w:val="multilevel"/>
    <w:tmpl w:val="1AC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E36419"/>
    <w:multiLevelType w:val="hybridMultilevel"/>
    <w:tmpl w:val="E340A3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8A7EB7"/>
    <w:multiLevelType w:val="hybridMultilevel"/>
    <w:tmpl w:val="0242D7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827CBF"/>
    <w:multiLevelType w:val="multilevel"/>
    <w:tmpl w:val="DE6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CE6B02"/>
    <w:multiLevelType w:val="multilevel"/>
    <w:tmpl w:val="D66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BD26D4"/>
    <w:multiLevelType w:val="hybridMultilevel"/>
    <w:tmpl w:val="8FF8BD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ED6A26"/>
    <w:multiLevelType w:val="multilevel"/>
    <w:tmpl w:val="DF5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71009"/>
    <w:multiLevelType w:val="multilevel"/>
    <w:tmpl w:val="B4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846C74"/>
    <w:multiLevelType w:val="multilevel"/>
    <w:tmpl w:val="B4D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07DFD"/>
    <w:multiLevelType w:val="hybridMultilevel"/>
    <w:tmpl w:val="37C28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A9272B"/>
    <w:multiLevelType w:val="multilevel"/>
    <w:tmpl w:val="B31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36562"/>
    <w:multiLevelType w:val="hybridMultilevel"/>
    <w:tmpl w:val="3E1415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2777FB"/>
    <w:multiLevelType w:val="multilevel"/>
    <w:tmpl w:val="454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CA11CC"/>
    <w:multiLevelType w:val="multilevel"/>
    <w:tmpl w:val="F8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8240FE"/>
    <w:multiLevelType w:val="multilevel"/>
    <w:tmpl w:val="1E4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D25FD5"/>
    <w:multiLevelType w:val="multilevel"/>
    <w:tmpl w:val="616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D97FFB"/>
    <w:multiLevelType w:val="hybridMultilevel"/>
    <w:tmpl w:val="2A80D0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A63938"/>
    <w:multiLevelType w:val="multilevel"/>
    <w:tmpl w:val="CB1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774EB8"/>
    <w:multiLevelType w:val="multilevel"/>
    <w:tmpl w:val="5EA0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5B0B50"/>
    <w:multiLevelType w:val="hybridMultilevel"/>
    <w:tmpl w:val="3F200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ED63CA"/>
    <w:multiLevelType w:val="multilevel"/>
    <w:tmpl w:val="F54C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537143"/>
    <w:multiLevelType w:val="multilevel"/>
    <w:tmpl w:val="DE9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A401A2"/>
    <w:multiLevelType w:val="multilevel"/>
    <w:tmpl w:val="8AE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243318"/>
    <w:multiLevelType w:val="hybridMultilevel"/>
    <w:tmpl w:val="D64483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831516D"/>
    <w:multiLevelType w:val="hybridMultilevel"/>
    <w:tmpl w:val="0B727A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035B95"/>
    <w:multiLevelType w:val="multilevel"/>
    <w:tmpl w:val="531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CA1026"/>
    <w:multiLevelType w:val="multilevel"/>
    <w:tmpl w:val="74A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6371D9"/>
    <w:multiLevelType w:val="hybridMultilevel"/>
    <w:tmpl w:val="EA0433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122059">
    <w:abstractNumId w:val="34"/>
  </w:num>
  <w:num w:numId="2" w16cid:durableId="981544090">
    <w:abstractNumId w:val="81"/>
  </w:num>
  <w:num w:numId="3" w16cid:durableId="1549756237">
    <w:abstractNumId w:val="47"/>
  </w:num>
  <w:num w:numId="4" w16cid:durableId="1417897112">
    <w:abstractNumId w:val="54"/>
  </w:num>
  <w:num w:numId="5" w16cid:durableId="527987368">
    <w:abstractNumId w:val="80"/>
  </w:num>
  <w:num w:numId="6" w16cid:durableId="230896297">
    <w:abstractNumId w:val="74"/>
  </w:num>
  <w:num w:numId="7" w16cid:durableId="2070375014">
    <w:abstractNumId w:val="46"/>
  </w:num>
  <w:num w:numId="8" w16cid:durableId="2103261352">
    <w:abstractNumId w:val="14"/>
  </w:num>
  <w:num w:numId="9" w16cid:durableId="885920720">
    <w:abstractNumId w:val="56"/>
  </w:num>
  <w:num w:numId="10" w16cid:durableId="141385243">
    <w:abstractNumId w:val="49"/>
  </w:num>
  <w:num w:numId="11" w16cid:durableId="298802319">
    <w:abstractNumId w:val="82"/>
  </w:num>
  <w:num w:numId="12" w16cid:durableId="501317520">
    <w:abstractNumId w:val="22"/>
  </w:num>
  <w:num w:numId="13" w16cid:durableId="1862937616">
    <w:abstractNumId w:val="15"/>
  </w:num>
  <w:num w:numId="14" w16cid:durableId="1929534813">
    <w:abstractNumId w:val="18"/>
  </w:num>
  <w:num w:numId="15" w16cid:durableId="1326517746">
    <w:abstractNumId w:val="16"/>
  </w:num>
  <w:num w:numId="16" w16cid:durableId="1407729356">
    <w:abstractNumId w:val="45"/>
  </w:num>
  <w:num w:numId="17" w16cid:durableId="1734236905">
    <w:abstractNumId w:val="72"/>
  </w:num>
  <w:num w:numId="18" w16cid:durableId="707920664">
    <w:abstractNumId w:val="70"/>
  </w:num>
  <w:num w:numId="19" w16cid:durableId="192236409">
    <w:abstractNumId w:val="75"/>
  </w:num>
  <w:num w:numId="20" w16cid:durableId="1564490890">
    <w:abstractNumId w:val="26"/>
  </w:num>
  <w:num w:numId="21" w16cid:durableId="1535003780">
    <w:abstractNumId w:val="52"/>
  </w:num>
  <w:num w:numId="22" w16cid:durableId="1149632567">
    <w:abstractNumId w:val="41"/>
  </w:num>
  <w:num w:numId="23" w16cid:durableId="1950047711">
    <w:abstractNumId w:val="85"/>
  </w:num>
  <w:num w:numId="24" w16cid:durableId="1862818567">
    <w:abstractNumId w:val="1"/>
  </w:num>
  <w:num w:numId="25" w16cid:durableId="1093090057">
    <w:abstractNumId w:val="68"/>
  </w:num>
  <w:num w:numId="26" w16cid:durableId="508716948">
    <w:abstractNumId w:val="10"/>
  </w:num>
  <w:num w:numId="27" w16cid:durableId="1015033824">
    <w:abstractNumId w:val="73"/>
  </w:num>
  <w:num w:numId="28" w16cid:durableId="1666056214">
    <w:abstractNumId w:val="77"/>
  </w:num>
  <w:num w:numId="29" w16cid:durableId="790322503">
    <w:abstractNumId w:val="78"/>
  </w:num>
  <w:num w:numId="30" w16cid:durableId="195243771">
    <w:abstractNumId w:val="43"/>
  </w:num>
  <w:num w:numId="31" w16cid:durableId="1756853740">
    <w:abstractNumId w:val="86"/>
  </w:num>
  <w:num w:numId="32" w16cid:durableId="858736118">
    <w:abstractNumId w:val="42"/>
  </w:num>
  <w:num w:numId="33" w16cid:durableId="1718820726">
    <w:abstractNumId w:val="31"/>
  </w:num>
  <w:num w:numId="34" w16cid:durableId="506141809">
    <w:abstractNumId w:val="25"/>
  </w:num>
  <w:num w:numId="35" w16cid:durableId="2075660917">
    <w:abstractNumId w:val="59"/>
  </w:num>
  <w:num w:numId="36" w16cid:durableId="1185754037">
    <w:abstractNumId w:val="60"/>
  </w:num>
  <w:num w:numId="37" w16cid:durableId="737018240">
    <w:abstractNumId w:val="0"/>
  </w:num>
  <w:num w:numId="38" w16cid:durableId="1207254275">
    <w:abstractNumId w:val="50"/>
  </w:num>
  <w:num w:numId="39" w16cid:durableId="1402211084">
    <w:abstractNumId w:val="67"/>
  </w:num>
  <w:num w:numId="40" w16cid:durableId="1851946379">
    <w:abstractNumId w:val="4"/>
  </w:num>
  <w:num w:numId="41" w16cid:durableId="1406953884">
    <w:abstractNumId w:val="29"/>
  </w:num>
  <w:num w:numId="42" w16cid:durableId="937064244">
    <w:abstractNumId w:val="63"/>
  </w:num>
  <w:num w:numId="43" w16cid:durableId="1757509819">
    <w:abstractNumId w:val="55"/>
  </w:num>
  <w:num w:numId="44" w16cid:durableId="781458161">
    <w:abstractNumId w:val="66"/>
  </w:num>
  <w:num w:numId="45" w16cid:durableId="976371252">
    <w:abstractNumId w:val="64"/>
  </w:num>
  <w:num w:numId="46" w16cid:durableId="1995719471">
    <w:abstractNumId w:val="11"/>
  </w:num>
  <w:num w:numId="47" w16cid:durableId="1489981204">
    <w:abstractNumId w:val="33"/>
  </w:num>
  <w:num w:numId="48" w16cid:durableId="1550654022">
    <w:abstractNumId w:val="7"/>
  </w:num>
  <w:num w:numId="49" w16cid:durableId="828210554">
    <w:abstractNumId w:val="2"/>
  </w:num>
  <w:num w:numId="50" w16cid:durableId="149635177">
    <w:abstractNumId w:val="35"/>
  </w:num>
  <w:num w:numId="51" w16cid:durableId="688218012">
    <w:abstractNumId w:val="40"/>
  </w:num>
  <w:num w:numId="52" w16cid:durableId="1502312649">
    <w:abstractNumId w:val="5"/>
  </w:num>
  <w:num w:numId="53" w16cid:durableId="1468889568">
    <w:abstractNumId w:val="69"/>
  </w:num>
  <w:num w:numId="54" w16cid:durableId="545534236">
    <w:abstractNumId w:val="36"/>
  </w:num>
  <w:num w:numId="55" w16cid:durableId="1435903220">
    <w:abstractNumId w:val="76"/>
  </w:num>
  <w:num w:numId="56" w16cid:durableId="619797500">
    <w:abstractNumId w:val="30"/>
  </w:num>
  <w:num w:numId="57" w16cid:durableId="1889684099">
    <w:abstractNumId w:val="44"/>
  </w:num>
  <w:num w:numId="58" w16cid:durableId="446972579">
    <w:abstractNumId w:val="28"/>
  </w:num>
  <w:num w:numId="59" w16cid:durableId="737753152">
    <w:abstractNumId w:val="32"/>
  </w:num>
  <w:num w:numId="60" w16cid:durableId="2044014054">
    <w:abstractNumId w:val="87"/>
  </w:num>
  <w:num w:numId="61" w16cid:durableId="1837724499">
    <w:abstractNumId w:val="13"/>
  </w:num>
  <w:num w:numId="62" w16cid:durableId="221017352">
    <w:abstractNumId w:val="83"/>
  </w:num>
  <w:num w:numId="63" w16cid:durableId="2134861872">
    <w:abstractNumId w:val="48"/>
  </w:num>
  <w:num w:numId="64" w16cid:durableId="197013931">
    <w:abstractNumId w:val="21"/>
  </w:num>
  <w:num w:numId="65" w16cid:durableId="1447119096">
    <w:abstractNumId w:val="27"/>
  </w:num>
  <w:num w:numId="66" w16cid:durableId="610286833">
    <w:abstractNumId w:val="20"/>
  </w:num>
  <w:num w:numId="67" w16cid:durableId="1885368521">
    <w:abstractNumId w:val="19"/>
  </w:num>
  <w:num w:numId="68" w16cid:durableId="2004813268">
    <w:abstractNumId w:val="61"/>
  </w:num>
  <w:num w:numId="69" w16cid:durableId="1854756646">
    <w:abstractNumId w:val="8"/>
  </w:num>
  <w:num w:numId="70" w16cid:durableId="1072580887">
    <w:abstractNumId w:val="53"/>
  </w:num>
  <w:num w:numId="71" w16cid:durableId="319968884">
    <w:abstractNumId w:val="84"/>
  </w:num>
  <w:num w:numId="72" w16cid:durableId="1828355214">
    <w:abstractNumId w:val="23"/>
  </w:num>
  <w:num w:numId="73" w16cid:durableId="27874704">
    <w:abstractNumId w:val="38"/>
  </w:num>
  <w:num w:numId="74" w16cid:durableId="1484738919">
    <w:abstractNumId w:val="24"/>
  </w:num>
  <w:num w:numId="75" w16cid:durableId="961495182">
    <w:abstractNumId w:val="58"/>
  </w:num>
  <w:num w:numId="76" w16cid:durableId="1037851568">
    <w:abstractNumId w:val="39"/>
  </w:num>
  <w:num w:numId="77" w16cid:durableId="964309513">
    <w:abstractNumId w:val="37"/>
  </w:num>
  <w:num w:numId="78" w16cid:durableId="1277174589">
    <w:abstractNumId w:val="9"/>
  </w:num>
  <w:num w:numId="79" w16cid:durableId="966665535">
    <w:abstractNumId w:val="17"/>
  </w:num>
  <w:num w:numId="80" w16cid:durableId="683557031">
    <w:abstractNumId w:val="3"/>
  </w:num>
  <w:num w:numId="81" w16cid:durableId="1922837665">
    <w:abstractNumId w:val="62"/>
  </w:num>
  <w:num w:numId="82" w16cid:durableId="2045132947">
    <w:abstractNumId w:val="12"/>
  </w:num>
  <w:num w:numId="83" w16cid:durableId="842865130">
    <w:abstractNumId w:val="71"/>
  </w:num>
  <w:num w:numId="84" w16cid:durableId="766971279">
    <w:abstractNumId w:val="57"/>
  </w:num>
  <w:num w:numId="85" w16cid:durableId="1523786102">
    <w:abstractNumId w:val="79"/>
  </w:num>
  <w:num w:numId="86" w16cid:durableId="1978491986">
    <w:abstractNumId w:val="65"/>
  </w:num>
  <w:num w:numId="87" w16cid:durableId="2028797954">
    <w:abstractNumId w:val="6"/>
  </w:num>
  <w:num w:numId="88" w16cid:durableId="62149681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B5"/>
    <w:rsid w:val="000B38A0"/>
    <w:rsid w:val="0040468A"/>
    <w:rsid w:val="00444DF3"/>
    <w:rsid w:val="004F68ED"/>
    <w:rsid w:val="0054281E"/>
    <w:rsid w:val="005B54C8"/>
    <w:rsid w:val="00600018"/>
    <w:rsid w:val="00604767"/>
    <w:rsid w:val="006F2D64"/>
    <w:rsid w:val="00826C9D"/>
    <w:rsid w:val="0088421B"/>
    <w:rsid w:val="008A6E46"/>
    <w:rsid w:val="00927D4B"/>
    <w:rsid w:val="00981AB5"/>
    <w:rsid w:val="0099047B"/>
    <w:rsid w:val="009C6EAC"/>
    <w:rsid w:val="00B37A4C"/>
    <w:rsid w:val="00C020C1"/>
    <w:rsid w:val="00C36566"/>
    <w:rsid w:val="00C47B5F"/>
    <w:rsid w:val="00D2677A"/>
    <w:rsid w:val="00D674B3"/>
    <w:rsid w:val="00ED27EE"/>
    <w:rsid w:val="00F27CA7"/>
    <w:rsid w:val="00FC082E"/>
    <w:rsid w:val="00FD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2D63B"/>
  <w15:chartTrackingRefBased/>
  <w15:docId w15:val="{67ADE8E7-E57C-4340-8139-ACBE85C0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F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F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F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F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68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68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68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68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68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68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68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68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68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68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68ED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F68E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F68ED"/>
  </w:style>
  <w:style w:type="paragraph" w:styleId="Pidipagina">
    <w:name w:val="footer"/>
    <w:basedOn w:val="Normale"/>
    <w:link w:val="PidipaginaCarattere"/>
    <w:uiPriority w:val="99"/>
    <w:unhideWhenUsed/>
    <w:rsid w:val="004F68E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F68ED"/>
  </w:style>
  <w:style w:type="character" w:styleId="Testosegnaposto">
    <w:name w:val="Placeholder Text"/>
    <w:basedOn w:val="Carpredefinitoparagrafo"/>
    <w:uiPriority w:val="99"/>
    <w:semiHidden/>
    <w:rsid w:val="004F68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wan.kervazo\OneDrive%20-%20Cauto%20Cantiere%20Autolimitazione\Desktop\FleetCC\doc4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707C6-FCAA-4256-82C9-81FFA9614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doc4</Template>
  <TotalTime>41</TotalTime>
  <Pages>10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Cauto Cantiere Autolimitazione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18</cp:revision>
  <dcterms:created xsi:type="dcterms:W3CDTF">2026-04-13T10:31:00Z</dcterms:created>
  <dcterms:modified xsi:type="dcterms:W3CDTF">2026-04-14T03:57:00Z</dcterms:modified>
</cp:coreProperties>
</file>